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EB1D0" w14:textId="76394B89" w:rsidR="0021742E" w:rsidRDefault="007157CF" w:rsidP="00B85A83">
      <w:pPr>
        <w:pStyle w:val="ChapterTitleNumberBPBHEB"/>
      </w:pPr>
      <w:r>
        <w:t xml:space="preserve">Chapter </w:t>
      </w:r>
      <w:r w:rsidR="007B4681">
        <w:t>6</w:t>
      </w:r>
    </w:p>
    <w:p w14:paraId="46CCC6FA" w14:textId="0E34F4D6" w:rsidR="00A55F8D" w:rsidRDefault="00900CC9" w:rsidP="00B85A83">
      <w:pPr>
        <w:pStyle w:val="ChapterTitleBPBHEB"/>
      </w:pPr>
      <w:r w:rsidRPr="00900CC9">
        <w:t>Pipelines in Hugging Face Diffus</w:t>
      </w:r>
      <w:r w:rsidR="00393E62">
        <w:t>ers</w:t>
      </w:r>
    </w:p>
    <w:p w14:paraId="2367E7EF" w14:textId="4B46E484" w:rsidR="0021742E" w:rsidRDefault="0021742E" w:rsidP="00B85A83">
      <w:pPr>
        <w:pStyle w:val="NormalBPBHEB"/>
      </w:pPr>
    </w:p>
    <w:p w14:paraId="3E9B7DAC" w14:textId="27F796BA" w:rsidR="00163301" w:rsidRDefault="0021742E" w:rsidP="0021742E">
      <w:pPr>
        <w:pStyle w:val="Heading1BPBHEB"/>
      </w:pPr>
      <w:r>
        <w:t>Introduction</w:t>
      </w:r>
    </w:p>
    <w:p w14:paraId="4E434E89" w14:textId="7974AC73" w:rsidR="00991688" w:rsidRDefault="00B91CD2" w:rsidP="0021742E">
      <w:pPr>
        <w:pStyle w:val="NormalBPBHEB"/>
      </w:pPr>
      <w:r>
        <w:t xml:space="preserve">Pipelines are a fundamental </w:t>
      </w:r>
      <w:r w:rsidR="00AC4BE0">
        <w:t xml:space="preserve">component of the Hugging Face Diffusers library, enabling the smooth coordination of various </w:t>
      </w:r>
      <w:r w:rsidR="0021742E" w:rsidRPr="00DD2473">
        <w:rPr>
          <w:b/>
          <w:bCs/>
        </w:rPr>
        <w:t>natural language processing</w:t>
      </w:r>
      <w:r w:rsidR="0021742E">
        <w:t xml:space="preserve"> (</w:t>
      </w:r>
      <w:r w:rsidR="00AC4BE0" w:rsidRPr="00DD2473">
        <w:rPr>
          <w:b/>
          <w:bCs/>
        </w:rPr>
        <w:t>NLP</w:t>
      </w:r>
      <w:r w:rsidR="0021742E">
        <w:t>)</w:t>
      </w:r>
      <w:r w:rsidR="00AC4BE0">
        <w:t xml:space="preserve"> tasks within</w:t>
      </w:r>
      <w:r>
        <w:t xml:space="preserve"> a single workflow. This chapter concentrates on understanding, building, customizing, and deploying NLP pipelines. With detailed examples, case studies, and best practices, you</w:t>
      </w:r>
      <w:r w:rsidR="0021742E">
        <w:t xml:space="preserve"> wi</w:t>
      </w:r>
      <w:r>
        <w:t xml:space="preserve">ll learn how to develop robust pipelines that combine multiple models, </w:t>
      </w:r>
      <w:r w:rsidR="00DD2473">
        <w:t>manage</w:t>
      </w:r>
      <w:r>
        <w:t xml:space="preserve"> complex tasks, and scale effectively for production settings.</w:t>
      </w:r>
    </w:p>
    <w:p w14:paraId="798FEC20" w14:textId="77777777" w:rsidR="0021742E" w:rsidRDefault="0021742E" w:rsidP="00DD2473">
      <w:pPr>
        <w:pStyle w:val="NormalBPBHEB"/>
      </w:pPr>
    </w:p>
    <w:p w14:paraId="58A37597" w14:textId="5A8B484E" w:rsidR="0021742E" w:rsidRDefault="0021742E" w:rsidP="00DD2473">
      <w:pPr>
        <w:pStyle w:val="Heading1BPBHEB"/>
      </w:pPr>
      <w:r>
        <w:t>Structure</w:t>
      </w:r>
    </w:p>
    <w:p w14:paraId="5B3CD08C" w14:textId="377C072D" w:rsidR="003B1434" w:rsidRPr="00D43F4E" w:rsidRDefault="0021742E" w:rsidP="00DD2473">
      <w:pPr>
        <w:pStyle w:val="NormalBPBHEB"/>
      </w:pPr>
      <w:r>
        <w:t>This chapter covers the following topics:</w:t>
      </w:r>
    </w:p>
    <w:p w14:paraId="68F71D55" w14:textId="5F124D77" w:rsidR="001F016F" w:rsidRDefault="003D20E9" w:rsidP="0021742E">
      <w:pPr>
        <w:pStyle w:val="NormalBPBHEB"/>
        <w:numPr>
          <w:ilvl w:val="0"/>
          <w:numId w:val="28"/>
        </w:numPr>
      </w:pPr>
      <w:r w:rsidRPr="003D20E9">
        <w:t>Understanding pipelines and their role in NLP workflows</w:t>
      </w:r>
    </w:p>
    <w:p w14:paraId="0BFAADF5" w14:textId="396D399B" w:rsidR="003D20E9" w:rsidRDefault="003D20E9" w:rsidP="0021742E">
      <w:pPr>
        <w:pStyle w:val="NormalBPBHEB"/>
        <w:numPr>
          <w:ilvl w:val="0"/>
          <w:numId w:val="28"/>
        </w:numPr>
      </w:pPr>
      <w:r w:rsidRPr="003D20E9">
        <w:t>Building and customizing NLP pipelines</w:t>
      </w:r>
    </w:p>
    <w:p w14:paraId="5857C06C" w14:textId="12E94204" w:rsidR="003D20E9" w:rsidRDefault="003D20E9" w:rsidP="0021742E">
      <w:pPr>
        <w:pStyle w:val="NormalBPBHEB"/>
        <w:numPr>
          <w:ilvl w:val="0"/>
          <w:numId w:val="28"/>
        </w:numPr>
      </w:pPr>
      <w:r w:rsidRPr="003D20E9">
        <w:t>Practical applications of pipelines</w:t>
      </w:r>
    </w:p>
    <w:p w14:paraId="3445F47B" w14:textId="55432CB0" w:rsidR="003D20E9" w:rsidRDefault="003D20E9" w:rsidP="0021742E">
      <w:pPr>
        <w:pStyle w:val="NormalBPBHEB"/>
        <w:numPr>
          <w:ilvl w:val="0"/>
          <w:numId w:val="28"/>
        </w:numPr>
      </w:pPr>
      <w:r w:rsidRPr="003D20E9">
        <w:t>Integrating multiple models into a single pipeline</w:t>
      </w:r>
    </w:p>
    <w:p w14:paraId="0B199DA1" w14:textId="67C1A592" w:rsidR="003D20E9" w:rsidRDefault="003D20E9" w:rsidP="0021742E">
      <w:pPr>
        <w:pStyle w:val="NormalBPBHEB"/>
        <w:numPr>
          <w:ilvl w:val="0"/>
          <w:numId w:val="28"/>
        </w:numPr>
      </w:pPr>
      <w:r w:rsidRPr="003D20E9">
        <w:t>Managing and scaling pipelines for production use</w:t>
      </w:r>
    </w:p>
    <w:p w14:paraId="409FDA72" w14:textId="77777777" w:rsidR="0021742E" w:rsidRPr="001F016F" w:rsidRDefault="0021742E" w:rsidP="00DD2473">
      <w:pPr>
        <w:pStyle w:val="NormalBPBHEB"/>
      </w:pPr>
    </w:p>
    <w:p w14:paraId="21158160" w14:textId="2B6498EE" w:rsidR="003B1434" w:rsidRPr="003B1434" w:rsidRDefault="003B1434" w:rsidP="00DD2473">
      <w:pPr>
        <w:pStyle w:val="Heading1BPBHEB"/>
      </w:pPr>
      <w:r w:rsidRPr="003B1434">
        <w:t>Objectives</w:t>
      </w:r>
    </w:p>
    <w:p w14:paraId="24D1D517" w14:textId="7424CEA8" w:rsidR="0021742E" w:rsidRDefault="006D6448" w:rsidP="0021742E">
      <w:pPr>
        <w:pStyle w:val="NormalBPBHEB"/>
      </w:pPr>
      <w:r w:rsidRPr="006D6448">
        <w:t xml:space="preserve">By the end of this chapter, readers will </w:t>
      </w:r>
      <w:r w:rsidR="002769E9">
        <w:t>understand the role of pipelines in NLP by familiarizing themselves with the concept and the importance of pipelines in</w:t>
      </w:r>
      <w:r w:rsidRPr="006D6448">
        <w:t xml:space="preserve"> the </w:t>
      </w:r>
      <w:r w:rsidRPr="006D6448">
        <w:lastRenderedPageBreak/>
        <w:t>Hugging Face Diffusers library for streamlining NLP workflows. They will be able to build and customize pipelines, gaining practical knowledge to design and adapt custom NLP workflows tailored to specific tasks and data requirements. Readers will also learn how to integrate multiple models into a single pipeline, combining capabilities such as sentiment analysis, entity recognition, and classification to address complex, real-world scenarios. Additionally, they will master strategies for deploying pipelines in production, focusing on scalability, performance optimization, and reliability across diverse environments. Finally, they will apply pipelines to practical use cases by exploring case studies that demonstrate how well-designed pipelines can automate NLP processes and deliver impactful solutions across industries.</w:t>
      </w:r>
    </w:p>
    <w:p w14:paraId="3D18397A" w14:textId="77777777" w:rsidR="0021742E" w:rsidRPr="0021742E" w:rsidRDefault="0021742E" w:rsidP="00DD2473">
      <w:pPr>
        <w:pStyle w:val="NormalBPBHEB"/>
      </w:pPr>
    </w:p>
    <w:p w14:paraId="3E91BEEF" w14:textId="5EADE401" w:rsidR="00991688" w:rsidRDefault="00991688" w:rsidP="00DD2473">
      <w:pPr>
        <w:pStyle w:val="Heading1BPBHEB"/>
      </w:pPr>
      <w:r w:rsidRPr="00991688">
        <w:t xml:space="preserve">Understanding </w:t>
      </w:r>
      <w:r w:rsidR="0021742E">
        <w:t>p</w:t>
      </w:r>
      <w:r w:rsidRPr="00991688">
        <w:t xml:space="preserve">ipelines and </w:t>
      </w:r>
      <w:r w:rsidR="0021742E">
        <w:t>t</w:t>
      </w:r>
      <w:r w:rsidRPr="00991688">
        <w:t xml:space="preserve">heir </w:t>
      </w:r>
      <w:r w:rsidR="0021742E">
        <w:t>r</w:t>
      </w:r>
      <w:r w:rsidRPr="00991688">
        <w:t xml:space="preserve">ole in NLP </w:t>
      </w:r>
      <w:r w:rsidR="0021742E">
        <w:t>w</w:t>
      </w:r>
      <w:r w:rsidRPr="00991688">
        <w:t>orkflows</w:t>
      </w:r>
    </w:p>
    <w:p w14:paraId="55EF9D85" w14:textId="1A2A8176" w:rsidR="00393E62" w:rsidRPr="00A94D96" w:rsidRDefault="00604CAC" w:rsidP="0021742E">
      <w:pPr>
        <w:pStyle w:val="NormalBPBHEB"/>
      </w:pPr>
      <w:bookmarkStart w:id="0" w:name="_Hlk187177614"/>
      <w:r>
        <w:t>Pipelines are vital to modern NLP workflows, providing a structured way to manage a series of operations, from raw data preprocessing to final deployment. These modular systems allow developers to focus on individual components while ensuring scalability, reproducibility, and efficient task execution. By encapsulating processes like tokenization, modeling, and post-processing, pipelines serve as the foundation for building robust NLP systems, supporting various applications from text classification to entity recognition</w:t>
      </w:r>
      <w:sdt>
        <w:sdtPr>
          <w:id w:val="185716977"/>
          <w:citation/>
        </w:sdtPr>
        <w:sdtContent>
          <w:r w:rsidR="007B4681">
            <w:fldChar w:fldCharType="begin"/>
          </w:r>
          <w:r w:rsidR="007B4681" w:rsidRPr="00B85A83">
            <w:instrText xml:space="preserve"> CITATION Wolf2020 \l 1033 </w:instrText>
          </w:r>
          <w:r w:rsidR="007B4681">
            <w:fldChar w:fldCharType="separate"/>
          </w:r>
          <w:r w:rsidR="004905A9">
            <w:rPr>
              <w:noProof/>
            </w:rPr>
            <w:t xml:space="preserve"> </w:t>
          </w:r>
          <w:r w:rsidR="004905A9" w:rsidRPr="004905A9">
            <w:rPr>
              <w:noProof/>
            </w:rPr>
            <w:t>[1]</w:t>
          </w:r>
          <w:r w:rsidR="007B4681">
            <w:fldChar w:fldCharType="end"/>
          </w:r>
        </w:sdtContent>
      </w:sdt>
      <w:r w:rsidR="00393E62" w:rsidRPr="00393E62">
        <w:t>.</w:t>
      </w:r>
      <w:bookmarkEnd w:id="0"/>
    </w:p>
    <w:p w14:paraId="5534D06D" w14:textId="77777777" w:rsidR="0021742E" w:rsidRPr="00393E62" w:rsidRDefault="0021742E" w:rsidP="00F75AD5">
      <w:pPr>
        <w:pStyle w:val="NormalBPBHEB"/>
      </w:pPr>
    </w:p>
    <w:p w14:paraId="7856A13A" w14:textId="52F2F8EA" w:rsidR="00991688" w:rsidRPr="00991688" w:rsidRDefault="00991688" w:rsidP="00F75AD5">
      <w:pPr>
        <w:pStyle w:val="Heading2BPBHEB"/>
      </w:pPr>
      <w:r w:rsidRPr="00991688">
        <w:t xml:space="preserve">Definition and </w:t>
      </w:r>
      <w:r w:rsidR="0021742E">
        <w:t>i</w:t>
      </w:r>
      <w:r w:rsidRPr="00991688">
        <w:t>mportance</w:t>
      </w:r>
    </w:p>
    <w:p w14:paraId="3C043D39" w14:textId="22B3BC69" w:rsidR="00393E62" w:rsidRDefault="00393E62" w:rsidP="0021742E">
      <w:pPr>
        <w:pStyle w:val="NormalBPBHEB"/>
      </w:pPr>
      <w:r w:rsidRPr="00393E62">
        <w:t xml:space="preserve">Pipelines simplify the complexities of NLP by integrating various tasks into a unified workflow. Their modular nature allows for easy debugging, updating, and scaling of individual components without disrupting the entire system. For instance, a </w:t>
      </w:r>
      <w:r w:rsidR="00127EB8">
        <w:t xml:space="preserve">sentiment analysis pipeline might include tokenization, feature extraction, model inference, and post-processing, all </w:t>
      </w:r>
      <w:r w:rsidRPr="00393E62">
        <w:t xml:space="preserve">seamlessly connected. This structure enables consistent results and ensures that workflows </w:t>
      </w:r>
      <w:r w:rsidR="007B4681" w:rsidRPr="00393E62">
        <w:t>are still</w:t>
      </w:r>
      <w:r w:rsidRPr="00393E62">
        <w:t xml:space="preserve"> adaptable to changing data or task requirements </w:t>
      </w:r>
      <w:sdt>
        <w:sdtPr>
          <w:id w:val="1886906367"/>
          <w:citation/>
        </w:sdtPr>
        <w:sdtContent>
          <w:r w:rsidR="00C23E81">
            <w:fldChar w:fldCharType="begin"/>
          </w:r>
          <w:r w:rsidR="00C23E81" w:rsidRPr="00F75AD5">
            <w:instrText xml:space="preserve"> CITATION Bro20 \l 1033 </w:instrText>
          </w:r>
          <w:r w:rsidR="00C23E81">
            <w:fldChar w:fldCharType="separate"/>
          </w:r>
          <w:r w:rsidR="004905A9" w:rsidRPr="004905A9">
            <w:rPr>
              <w:noProof/>
            </w:rPr>
            <w:t>[2]</w:t>
          </w:r>
          <w:r w:rsidR="00C23E81">
            <w:fldChar w:fldCharType="end"/>
          </w:r>
        </w:sdtContent>
      </w:sdt>
      <w:r w:rsidR="00991688" w:rsidRPr="00991688">
        <w:t>.</w:t>
      </w:r>
    </w:p>
    <w:p w14:paraId="29C7D401" w14:textId="77777777" w:rsidR="004D7E08" w:rsidRPr="00991688" w:rsidRDefault="004D7E08" w:rsidP="00F75AD5">
      <w:pPr>
        <w:pStyle w:val="NormalBPBHEB"/>
      </w:pPr>
    </w:p>
    <w:p w14:paraId="367F8EE0" w14:textId="0825C388" w:rsidR="00991688" w:rsidRDefault="00991688" w:rsidP="00F75AD5">
      <w:pPr>
        <w:pStyle w:val="Heading2BPBHEB"/>
      </w:pPr>
      <w:r w:rsidRPr="00991688">
        <w:t xml:space="preserve">Key </w:t>
      </w:r>
      <w:r w:rsidR="004D7E08">
        <w:t>c</w:t>
      </w:r>
      <w:r w:rsidRPr="00991688">
        <w:t>omponents</w:t>
      </w:r>
    </w:p>
    <w:p w14:paraId="77BF9C67" w14:textId="29EF971B" w:rsidR="00393E62" w:rsidRDefault="004B47DB" w:rsidP="004D7E08">
      <w:pPr>
        <w:pStyle w:val="NormalBPBHEB"/>
      </w:pPr>
      <w:r>
        <w:t xml:space="preserve">The success of any NLP pipeline relies on its core components, which work together to turn raw text into </w:t>
      </w:r>
      <w:r w:rsidR="003257FF">
        <w:t>valuable</w:t>
      </w:r>
      <w:r>
        <w:t xml:space="preserve"> insights. Each part plays </w:t>
      </w:r>
      <w:r w:rsidR="00D864E4">
        <w:t>a crucial role in ensuring</w:t>
      </w:r>
      <w:r>
        <w:t xml:space="preserve"> the pipeline runs smoothly</w:t>
      </w:r>
      <w:r w:rsidR="005105AD">
        <w:t xml:space="preserve"> and provides</w:t>
      </w:r>
      <w:r>
        <w:t xml:space="preserve"> accurate results for specific tasks. From data cleaning and preparation to deploying models in production, the</w:t>
      </w:r>
      <w:r w:rsidR="004D7E08">
        <w:t xml:space="preserve"> following </w:t>
      </w:r>
      <w:r>
        <w:t>linked steps form the foundation of a strong NLP system</w:t>
      </w:r>
      <w:r w:rsidR="00393E62" w:rsidRPr="00393E62">
        <w:t xml:space="preserve"> </w:t>
      </w:r>
      <w:sdt>
        <w:sdtPr>
          <w:id w:val="1426611456"/>
          <w:citation/>
        </w:sdtPr>
        <w:sdtContent>
          <w:r w:rsidR="007B4681">
            <w:fldChar w:fldCharType="begin"/>
          </w:r>
          <w:r w:rsidR="007B4681" w:rsidRPr="000C580C">
            <w:instrText xml:space="preserve"> CITATION Wolf2020 \l 1033 </w:instrText>
          </w:r>
          <w:r w:rsidR="007B4681">
            <w:fldChar w:fldCharType="separate"/>
          </w:r>
          <w:r w:rsidR="004905A9" w:rsidRPr="004905A9">
            <w:rPr>
              <w:noProof/>
            </w:rPr>
            <w:t>[1]</w:t>
          </w:r>
          <w:r w:rsidR="007B4681">
            <w:fldChar w:fldCharType="end"/>
          </w:r>
        </w:sdtContent>
      </w:sdt>
      <w:r w:rsidR="00393E62" w:rsidRPr="00393E62">
        <w:t>.</w:t>
      </w:r>
    </w:p>
    <w:p w14:paraId="5CD1AACC" w14:textId="75225FC5" w:rsidR="00393E62" w:rsidRDefault="00991688" w:rsidP="00DD2473">
      <w:pPr>
        <w:pStyle w:val="NormalBPBHEB"/>
        <w:numPr>
          <w:ilvl w:val="0"/>
          <w:numId w:val="30"/>
        </w:numPr>
      </w:pPr>
      <w:r w:rsidRPr="00186285">
        <w:rPr>
          <w:b/>
          <w:bCs/>
        </w:rPr>
        <w:t xml:space="preserve">Data </w:t>
      </w:r>
      <w:r w:rsidR="004D7E08" w:rsidRPr="00186285">
        <w:rPr>
          <w:b/>
          <w:bCs/>
        </w:rPr>
        <w:t>p</w:t>
      </w:r>
      <w:r w:rsidRPr="00186285">
        <w:rPr>
          <w:b/>
          <w:bCs/>
        </w:rPr>
        <w:t>reprocessing</w:t>
      </w:r>
      <w:r w:rsidR="004D7E08">
        <w:t xml:space="preserve">: </w:t>
      </w:r>
      <w:r w:rsidR="001B7478">
        <w:t xml:space="preserve">Data preprocessing is the </w:t>
      </w:r>
      <w:r w:rsidR="00AE425E">
        <w:t>first</w:t>
      </w:r>
      <w:r w:rsidR="001B7478">
        <w:t xml:space="preserve"> and </w:t>
      </w:r>
      <w:r w:rsidR="00AE425E">
        <w:t>most crucial</w:t>
      </w:r>
      <w:r w:rsidR="001B7478">
        <w:t xml:space="preserve"> step in any NLP pipeline. It involves cleaning and standardizing raw text data to ensure it </w:t>
      </w:r>
      <w:r w:rsidR="00AE425E">
        <w:t xml:space="preserve">is compatible with the </w:t>
      </w:r>
      <w:r w:rsidR="006A1BAA">
        <w:t>following</w:t>
      </w:r>
      <w:r w:rsidR="001B7478">
        <w:t xml:space="preserve"> processes. Techniques include removing stop words, punctuation, and special characters</w:t>
      </w:r>
      <w:r w:rsidR="00127EB8">
        <w:t>; normalizing text (e.g., converting to lowercase); and handling</w:t>
      </w:r>
      <w:r w:rsidR="001B7478">
        <w:t xml:space="preserve"> missing values. For example, when working with Twitter data, preprocessing </w:t>
      </w:r>
      <w:r w:rsidR="00AE425E">
        <w:t>may involve removing hashtags and user mentions while retaining</w:t>
      </w:r>
      <w:r w:rsidR="001B7478">
        <w:t xml:space="preserve"> the relevant text. </w:t>
      </w:r>
      <w:r w:rsidR="00393E62" w:rsidRPr="00393E62">
        <w:t xml:space="preserve">Effective preprocessing reduces noise and improves model performance by providing cleaner input data </w:t>
      </w:r>
      <w:sdt>
        <w:sdtPr>
          <w:id w:val="-1590074713"/>
          <w:citation/>
        </w:sdtPr>
        <w:sdtContent>
          <w:r w:rsidR="007B4681">
            <w:fldChar w:fldCharType="begin"/>
          </w:r>
          <w:r w:rsidR="007B4681" w:rsidRPr="00DD2473">
            <w:instrText xml:space="preserve"> CITATION Manning2008 \l 1033 </w:instrText>
          </w:r>
          <w:r w:rsidR="007B4681">
            <w:fldChar w:fldCharType="separate"/>
          </w:r>
          <w:r w:rsidR="004905A9" w:rsidRPr="004905A9">
            <w:rPr>
              <w:noProof/>
            </w:rPr>
            <w:t>[3]</w:t>
          </w:r>
          <w:r w:rsidR="007B4681">
            <w:fldChar w:fldCharType="end"/>
          </w:r>
        </w:sdtContent>
      </w:sdt>
      <w:r w:rsidR="00393E62" w:rsidRPr="00393E62">
        <w:t>.</w:t>
      </w:r>
    </w:p>
    <w:p w14:paraId="05EEE4E2" w14:textId="4E5ACE88" w:rsidR="00BE69C5" w:rsidRPr="002034FF" w:rsidRDefault="00991688" w:rsidP="00DD2473">
      <w:pPr>
        <w:pStyle w:val="NormalBPBHEB"/>
        <w:numPr>
          <w:ilvl w:val="0"/>
          <w:numId w:val="30"/>
        </w:numPr>
        <w:rPr>
          <w:b/>
          <w:bCs/>
        </w:rPr>
      </w:pPr>
      <w:r w:rsidRPr="00186285">
        <w:rPr>
          <w:b/>
          <w:bCs/>
        </w:rPr>
        <w:t>Tokenization</w:t>
      </w:r>
      <w:r w:rsidR="004D7E08">
        <w:t xml:space="preserve">: </w:t>
      </w:r>
      <w:r w:rsidR="00BE69C5">
        <w:t>Tokenization breaks text into smaller units, such as words, subwords, or characters, which machine learning models can process. For example,</w:t>
      </w:r>
      <w:r w:rsidR="00C4607C">
        <w:t xml:space="preserve"> </w:t>
      </w:r>
      <w:r w:rsidR="00C4607C" w:rsidRPr="00C4607C">
        <w:rPr>
          <w:b/>
          <w:bCs/>
        </w:rPr>
        <w:t>Bidirectional Encoder Representations from Transformers</w:t>
      </w:r>
      <w:r w:rsidR="00C4607C">
        <w:t xml:space="preserve"> (</w:t>
      </w:r>
      <w:r w:rsidR="00BE69C5" w:rsidRPr="00C4607C">
        <w:rPr>
          <w:b/>
          <w:bCs/>
        </w:rPr>
        <w:t>BERT</w:t>
      </w:r>
      <w:r w:rsidR="00C4607C">
        <w:t>)</w:t>
      </w:r>
      <w:r w:rsidR="00BE69C5">
        <w:t xml:space="preserve"> uses </w:t>
      </w:r>
      <w:proofErr w:type="spellStart"/>
      <w:r w:rsidR="00BE69C5">
        <w:t>WordPiece</w:t>
      </w:r>
      <w:proofErr w:type="spellEnd"/>
      <w:r w:rsidR="00BE69C5">
        <w:t xml:space="preserve"> tokenization to </w:t>
      </w:r>
      <w:r w:rsidR="00DD2473">
        <w:t>manage</w:t>
      </w:r>
      <w:r w:rsidR="00BE69C5">
        <w:t xml:space="preserve"> out-of-vocabulary words by splitting them into subwords </w:t>
      </w:r>
      <w:sdt>
        <w:sdtPr>
          <w:id w:val="-534035545"/>
          <w:citation/>
        </w:sdtPr>
        <w:sdtContent>
          <w:r w:rsidR="00BE69C5">
            <w:fldChar w:fldCharType="begin"/>
          </w:r>
          <w:r w:rsidR="00BE69C5" w:rsidRPr="00DD2473">
            <w:instrText xml:space="preserve"> CITATION Dev19 \l 1033 </w:instrText>
          </w:r>
          <w:r w:rsidR="00BE69C5">
            <w:fldChar w:fldCharType="separate"/>
          </w:r>
          <w:r w:rsidR="00BE69C5" w:rsidRPr="004905A9">
            <w:rPr>
              <w:noProof/>
            </w:rPr>
            <w:t>[4]</w:t>
          </w:r>
          <w:r w:rsidR="00BE69C5">
            <w:fldChar w:fldCharType="end"/>
          </w:r>
        </w:sdtContent>
      </w:sdt>
      <w:r w:rsidR="002034FF">
        <w:t>.</w:t>
      </w:r>
    </w:p>
    <w:p w14:paraId="5933459F" w14:textId="441ECADC" w:rsidR="00393E62" w:rsidRDefault="00BE69C5" w:rsidP="00186285">
      <w:pPr>
        <w:pStyle w:val="NormalBPBHEB"/>
        <w:ind w:left="720"/>
      </w:pPr>
      <w:r>
        <w:t xml:space="preserve">Tokenization ensures that the text representation matches the model's architecture. For example, the sentence </w:t>
      </w:r>
      <w:r w:rsidRPr="00186285">
        <w:rPr>
          <w:i/>
          <w:iCs/>
        </w:rPr>
        <w:t>Natural language processing is exciting!</w:t>
      </w:r>
      <w:r>
        <w:t xml:space="preserve"> </w:t>
      </w:r>
      <w:r w:rsidR="00FF246E">
        <w:t>It might</w:t>
      </w:r>
      <w:r>
        <w:t xml:space="preserve"> be tokenized into the sequence: ["natural", "language", "processing", "is", "exciting", "!"]. Tokenization is especially important for tasks involving multilingual datasets or informal text.</w:t>
      </w:r>
    </w:p>
    <w:p w14:paraId="329607F2" w14:textId="09F2FBDD" w:rsidR="00393E62" w:rsidRDefault="00991688" w:rsidP="000C580C">
      <w:pPr>
        <w:pStyle w:val="NormalBPBHEB"/>
        <w:numPr>
          <w:ilvl w:val="0"/>
          <w:numId w:val="30"/>
        </w:numPr>
      </w:pPr>
      <w:r w:rsidRPr="00186285">
        <w:rPr>
          <w:b/>
          <w:bCs/>
        </w:rPr>
        <w:t xml:space="preserve">Feature </w:t>
      </w:r>
      <w:r w:rsidR="004D7E08">
        <w:rPr>
          <w:b/>
          <w:bCs/>
        </w:rPr>
        <w:t>e</w:t>
      </w:r>
      <w:r w:rsidRPr="00186285">
        <w:rPr>
          <w:b/>
          <w:bCs/>
        </w:rPr>
        <w:t>xtraction</w:t>
      </w:r>
      <w:r w:rsidR="004D7E08">
        <w:t xml:space="preserve">: </w:t>
      </w:r>
      <w:r w:rsidR="00952FCE">
        <w:t xml:space="preserve">Feature extraction transforms tokens into numerical data that models can interpret. </w:t>
      </w:r>
      <w:r w:rsidR="00DC23CA">
        <w:t>Standard</w:t>
      </w:r>
      <w:r w:rsidR="00952FCE">
        <w:t xml:space="preserve"> methods include embeddings like Word2Vec or contextual embeddings from BERT</w:t>
      </w:r>
      <w:r w:rsidR="00AC1CCD">
        <w:t xml:space="preserve">  </w:t>
      </w:r>
      <w:sdt>
        <w:sdtPr>
          <w:id w:val="1827928116"/>
          <w:citation/>
        </w:sdtPr>
        <w:sdtContent>
          <w:r w:rsidR="00AC1CCD">
            <w:fldChar w:fldCharType="begin"/>
          </w:r>
          <w:r w:rsidR="00AC1CCD" w:rsidRPr="0012741C">
            <w:instrText xml:space="preserve"> CITATION Mikolov2013 \l 1033 </w:instrText>
          </w:r>
          <w:r w:rsidR="00AC1CCD">
            <w:fldChar w:fldCharType="separate"/>
          </w:r>
          <w:r w:rsidR="00AC1CCD" w:rsidRPr="004905A9">
            <w:rPr>
              <w:noProof/>
            </w:rPr>
            <w:t>[5]</w:t>
          </w:r>
          <w:r w:rsidR="00AC1CCD">
            <w:fldChar w:fldCharType="end"/>
          </w:r>
        </w:sdtContent>
      </w:sdt>
      <w:r w:rsidR="00952FCE">
        <w:t xml:space="preserve">. For example, the sentence </w:t>
      </w:r>
      <w:r w:rsidR="0012741C">
        <w:rPr>
          <w:i/>
          <w:iCs/>
        </w:rPr>
        <w:t>"I love NLP"</w:t>
      </w:r>
      <w:r w:rsidR="0012741C" w:rsidRPr="0012741C">
        <w:t xml:space="preserve"> might be represented as a vector </w:t>
      </w:r>
      <w:r w:rsidR="0012741C" w:rsidRPr="0012741C">
        <w:rPr>
          <w:b/>
          <w:bCs/>
        </w:rPr>
        <w:t>[0.5, 0.8, 0.3]</w:t>
      </w:r>
      <w:r w:rsidR="0012741C" w:rsidRPr="0012741C">
        <w:t xml:space="preserve">, capturing the </w:t>
      </w:r>
      <w:r w:rsidR="00952FCE">
        <w:t xml:space="preserve">semantic relationships between words. Advanced feature extraction techniques </w:t>
      </w:r>
      <w:r w:rsidR="00AC1CCD">
        <w:t>enable models to understand linguistic details, thereby improving</w:t>
      </w:r>
      <w:r w:rsidR="00952FCE">
        <w:t xml:space="preserve"> performance in tasks such as sentiment analysis and machine </w:t>
      </w:r>
      <w:r w:rsidR="00AC1CCD">
        <w:t>translation</w:t>
      </w:r>
      <w:r w:rsidR="00302A52">
        <w:t>.</w:t>
      </w:r>
    </w:p>
    <w:p w14:paraId="3A7245B6" w14:textId="49AA1AC1" w:rsidR="00393E62" w:rsidRDefault="00991688" w:rsidP="000C580C">
      <w:pPr>
        <w:pStyle w:val="NormalBPBHEB"/>
        <w:numPr>
          <w:ilvl w:val="0"/>
          <w:numId w:val="30"/>
        </w:numPr>
      </w:pPr>
      <w:r w:rsidRPr="0012741C">
        <w:rPr>
          <w:b/>
          <w:bCs/>
        </w:rPr>
        <w:t>Modeling</w:t>
      </w:r>
      <w:r w:rsidR="004D7E08">
        <w:t xml:space="preserve">: </w:t>
      </w:r>
      <w:r w:rsidR="00393E62" w:rsidRPr="00393E62">
        <w:t xml:space="preserve">The modeling stage applies </w:t>
      </w:r>
      <w:r w:rsidR="00393E62" w:rsidRPr="000C580C">
        <w:rPr>
          <w:b/>
          <w:bCs/>
        </w:rPr>
        <w:t>machine learning</w:t>
      </w:r>
      <w:r w:rsidR="004D7E08">
        <w:t xml:space="preserve"> (</w:t>
      </w:r>
      <w:r w:rsidR="004D7E08" w:rsidRPr="00E0603B">
        <w:rPr>
          <w:b/>
        </w:rPr>
        <w:t>ML</w:t>
      </w:r>
      <w:r w:rsidR="004D7E08">
        <w:t>)</w:t>
      </w:r>
      <w:r w:rsidR="00393E62" w:rsidRPr="00393E62">
        <w:t xml:space="preserve"> or deep learning algorithms to solve specific NLP tasks. Pre-trained transformer models, such as </w:t>
      </w:r>
      <w:proofErr w:type="spellStart"/>
      <w:r w:rsidR="00393E62" w:rsidRPr="00393E62">
        <w:t>RoBERTa</w:t>
      </w:r>
      <w:proofErr w:type="spellEnd"/>
      <w:r w:rsidR="00393E62" w:rsidRPr="00393E62">
        <w:t xml:space="preserve"> or </w:t>
      </w:r>
      <w:proofErr w:type="spellStart"/>
      <w:r w:rsidR="00393E62" w:rsidRPr="00393E62">
        <w:t>DistilBERT</w:t>
      </w:r>
      <w:proofErr w:type="spellEnd"/>
      <w:r w:rsidR="00393E62" w:rsidRPr="00393E62">
        <w:t xml:space="preserve">, can be fine-tuned for tasks like sentiment analysis or named entity recognition </w:t>
      </w:r>
      <w:sdt>
        <w:sdtPr>
          <w:id w:val="-1191838264"/>
          <w:citation/>
        </w:sdtPr>
        <w:sdtContent>
          <w:r w:rsidR="00C23E81">
            <w:fldChar w:fldCharType="begin"/>
          </w:r>
          <w:r w:rsidR="00C23E81" w:rsidRPr="000C580C">
            <w:instrText xml:space="preserve"> CITATION Lin2019 \l 1033 </w:instrText>
          </w:r>
          <w:r w:rsidR="00C23E81">
            <w:fldChar w:fldCharType="separate"/>
          </w:r>
          <w:r w:rsidR="004905A9" w:rsidRPr="004905A9">
            <w:rPr>
              <w:noProof/>
            </w:rPr>
            <w:t>[6]</w:t>
          </w:r>
          <w:r w:rsidR="00C23E81">
            <w:fldChar w:fldCharType="end"/>
          </w:r>
        </w:sdtContent>
      </w:sdt>
      <w:r w:rsidR="00393E62" w:rsidRPr="00393E62">
        <w:t xml:space="preserve">. For example, a classifier might assign the sentence </w:t>
      </w:r>
      <w:r w:rsidR="005105AD">
        <w:rPr>
          <w:i/>
          <w:iCs/>
        </w:rPr>
        <w:t>"This product is amazing" the label "positive."</w:t>
      </w:r>
      <w:r w:rsidR="00393E62" w:rsidRPr="00393E62">
        <w:t xml:space="preserve"> Modeling forms the core of the pipeline, </w:t>
      </w:r>
      <w:r w:rsidR="007B4681" w:rsidRPr="00393E62">
        <w:t>using</w:t>
      </w:r>
      <w:r w:rsidR="00393E62" w:rsidRPr="00393E62">
        <w:t xml:space="preserve"> pre-trained architectures to achieve high accuracy with minimal data.</w:t>
      </w:r>
    </w:p>
    <w:p w14:paraId="4F98FF4C" w14:textId="733B3C57" w:rsidR="00393E62" w:rsidRDefault="00991688" w:rsidP="000C580C">
      <w:pPr>
        <w:pStyle w:val="NormalBPBHEB"/>
        <w:numPr>
          <w:ilvl w:val="0"/>
          <w:numId w:val="30"/>
        </w:numPr>
      </w:pPr>
      <w:r w:rsidRPr="0012741C">
        <w:rPr>
          <w:b/>
          <w:bCs/>
        </w:rPr>
        <w:t>Post-</w:t>
      </w:r>
      <w:r w:rsidR="004D7E08" w:rsidRPr="0012741C">
        <w:rPr>
          <w:b/>
          <w:bCs/>
        </w:rPr>
        <w:t>p</w:t>
      </w:r>
      <w:r w:rsidRPr="0012741C">
        <w:rPr>
          <w:b/>
          <w:bCs/>
        </w:rPr>
        <w:t>rocessing</w:t>
      </w:r>
      <w:r w:rsidR="004D7E08">
        <w:t xml:space="preserve">: </w:t>
      </w:r>
      <w:r w:rsidR="000C5F96">
        <w:t xml:space="preserve">Post-processing improves model </w:t>
      </w:r>
      <w:r w:rsidR="00213B33">
        <w:t>output</w:t>
      </w:r>
      <w:r w:rsidR="000C5F96">
        <w:t xml:space="preserve"> to meet task-specific needs. For example, in a machine translation pipeline, it </w:t>
      </w:r>
      <w:r w:rsidR="0070073A">
        <w:t>may involve detokenizing the translated text and correcting grammatical errors</w:t>
      </w:r>
      <w:r w:rsidR="000C5F96">
        <w:t xml:space="preserve">. Similarly, in a </w:t>
      </w:r>
      <w:r w:rsidR="000C5F96" w:rsidRPr="00E0603B">
        <w:rPr>
          <w:b/>
        </w:rPr>
        <w:t>named entity recognition</w:t>
      </w:r>
      <w:r w:rsidR="00A60213">
        <w:t xml:space="preserve"> (</w:t>
      </w:r>
      <w:r w:rsidR="00A60213" w:rsidRPr="00E0603B">
        <w:rPr>
          <w:b/>
        </w:rPr>
        <w:t>NER</w:t>
      </w:r>
      <w:r w:rsidR="00A60213">
        <w:t>)</w:t>
      </w:r>
      <w:r w:rsidR="000C5F96">
        <w:t xml:space="preserve"> task, it could map entity IDs back to their original terms in the text. This step makes sure that the output is easy to read and matches practical use needs</w:t>
      </w:r>
      <w:r w:rsidR="007B4681">
        <w:t xml:space="preserve"> </w:t>
      </w:r>
      <w:sdt>
        <w:sdtPr>
          <w:id w:val="1161433016"/>
          <w:citation/>
        </w:sdtPr>
        <w:sdtContent>
          <w:r w:rsidR="007B4681">
            <w:fldChar w:fldCharType="begin"/>
          </w:r>
          <w:r w:rsidR="007B4681" w:rsidRPr="00791A3D">
            <w:instrText xml:space="preserve"> CITATION Jurafsky2021 \l 1033 </w:instrText>
          </w:r>
          <w:r w:rsidR="007B4681">
            <w:fldChar w:fldCharType="separate"/>
          </w:r>
          <w:r w:rsidR="004905A9" w:rsidRPr="004905A9">
            <w:rPr>
              <w:noProof/>
            </w:rPr>
            <w:t>[7]</w:t>
          </w:r>
          <w:r w:rsidR="007B4681">
            <w:fldChar w:fldCharType="end"/>
          </w:r>
        </w:sdtContent>
      </w:sdt>
      <w:r w:rsidR="00C405FE" w:rsidRPr="00C405FE">
        <w:t>.</w:t>
      </w:r>
    </w:p>
    <w:p w14:paraId="789820D0" w14:textId="15991AE8" w:rsidR="00393E62" w:rsidRDefault="00991688" w:rsidP="004D7E08">
      <w:pPr>
        <w:pStyle w:val="NormalBPBHEB"/>
        <w:numPr>
          <w:ilvl w:val="0"/>
          <w:numId w:val="30"/>
        </w:numPr>
      </w:pPr>
      <w:r w:rsidRPr="0012741C">
        <w:rPr>
          <w:b/>
          <w:bCs/>
        </w:rPr>
        <w:t xml:space="preserve">Integration and </w:t>
      </w:r>
      <w:r w:rsidR="004D7E08" w:rsidRPr="0012741C">
        <w:rPr>
          <w:b/>
          <w:bCs/>
        </w:rPr>
        <w:t>d</w:t>
      </w:r>
      <w:r w:rsidRPr="0012741C">
        <w:rPr>
          <w:b/>
          <w:bCs/>
        </w:rPr>
        <w:t>eployment</w:t>
      </w:r>
      <w:r w:rsidR="004D7E08">
        <w:t xml:space="preserve">: </w:t>
      </w:r>
      <w:r w:rsidR="00C405FE" w:rsidRPr="00C405FE">
        <w:t xml:space="preserve">Integration and deployment involve embedding the pipeline into production environments. This step ensures </w:t>
      </w:r>
      <w:r w:rsidR="00B97F93">
        <w:t xml:space="preserve">the pipeline integrates seamlessly with </w:t>
      </w:r>
      <w:r w:rsidR="00B97F93" w:rsidRPr="00E0603B">
        <w:rPr>
          <w:b/>
          <w:bCs/>
        </w:rPr>
        <w:t>application programming interfaces</w:t>
      </w:r>
      <w:r w:rsidR="00B97F93">
        <w:t xml:space="preserve"> (</w:t>
      </w:r>
      <w:r w:rsidR="00B97F93" w:rsidRPr="00E0603B">
        <w:rPr>
          <w:b/>
          <w:bCs/>
        </w:rPr>
        <w:t>APIs</w:t>
      </w:r>
      <w:r w:rsidR="00B97F93">
        <w:t>), databases, and</w:t>
      </w:r>
      <w:r w:rsidR="00C405FE" w:rsidRPr="00C405FE">
        <w:t xml:space="preserve"> other systems. Techniques such as containerization (e.g., using Docker) and cloud-based deployment </w:t>
      </w:r>
      <w:r w:rsidR="007B4681" w:rsidRPr="00C405FE">
        <w:t>help</w:t>
      </w:r>
      <w:r w:rsidR="00C405FE" w:rsidRPr="00C405FE">
        <w:t xml:space="preserve"> scalability and reliability. </w:t>
      </w:r>
      <w:r w:rsidR="009144F1" w:rsidRPr="00C405FE">
        <w:t>For example</w:t>
      </w:r>
      <w:r w:rsidR="00C405FE" w:rsidRPr="00C405FE">
        <w:t xml:space="preserve">, a sentiment analysis pipeline deployed as an API might process thousands of user reviews in </w:t>
      </w:r>
      <w:r w:rsidR="00B97F93">
        <w:t>real time, delivering actionable insights to</w:t>
      </w:r>
      <w:r w:rsidR="00C405FE" w:rsidRPr="00C405FE">
        <w:t xml:space="preserve"> businesses.</w:t>
      </w:r>
    </w:p>
    <w:p w14:paraId="23A52C43" w14:textId="77777777" w:rsidR="004D7E08" w:rsidRDefault="004D7E08" w:rsidP="00791A3D">
      <w:pPr>
        <w:pStyle w:val="NormalBPBHEB"/>
      </w:pPr>
    </w:p>
    <w:p w14:paraId="7DAB45BD" w14:textId="595637A8" w:rsidR="00A31CB1" w:rsidRPr="00991688" w:rsidRDefault="00A31CB1" w:rsidP="00791A3D">
      <w:pPr>
        <w:pStyle w:val="Heading1BPBHEB"/>
      </w:pPr>
      <w:r w:rsidRPr="00991688">
        <w:t xml:space="preserve">Building and </w:t>
      </w:r>
      <w:r w:rsidR="004D7E08">
        <w:t>c</w:t>
      </w:r>
      <w:r w:rsidRPr="00991688">
        <w:t xml:space="preserve">ustomizing NLP </w:t>
      </w:r>
      <w:r w:rsidR="004D7E08">
        <w:t>p</w:t>
      </w:r>
      <w:r w:rsidRPr="00991688">
        <w:t>ipelines</w:t>
      </w:r>
    </w:p>
    <w:p w14:paraId="2E9F70FA" w14:textId="2DA9F991" w:rsidR="00A31CB1" w:rsidRDefault="00AD1DA4" w:rsidP="004D7E08">
      <w:pPr>
        <w:pStyle w:val="NormalBPBHEB"/>
      </w:pPr>
      <w:r>
        <w:t xml:space="preserve">Building and customizing NLP pipelines is a vital skill for developing efficient, task-specific language processing solutions. Pipelines </w:t>
      </w:r>
      <w:r w:rsidR="00263614">
        <w:t>offer a structured</w:t>
      </w:r>
      <w:r w:rsidR="005105AD">
        <w:t>, modular approach that enables</w:t>
      </w:r>
      <w:r w:rsidR="00263614">
        <w:t xml:space="preserve"> the</w:t>
      </w:r>
      <w:r>
        <w:t xml:space="preserve"> adaptation and extension of existing frameworks to meet specific needs. Custom pipelines can be tailored to fit the </w:t>
      </w:r>
      <w:r w:rsidR="00FF246E">
        <w:t xml:space="preserve">specific details of different datasets, domains, or tasks, </w:t>
      </w:r>
      <w:r w:rsidR="00746F41" w:rsidRPr="00746F41">
        <w:t>enabling developers to design workflows that enhance accuracy and efficiency</w:t>
      </w:r>
      <w:r>
        <w:t xml:space="preserve">. </w:t>
      </w:r>
      <w:r w:rsidR="00A31CB1" w:rsidRPr="00C405FE">
        <w:t xml:space="preserve">This adaptability has made pipelines indispensable in applications such as social media analysis, customer service automation, and more </w:t>
      </w:r>
      <w:sdt>
        <w:sdtPr>
          <w:id w:val="-650066781"/>
          <w:citation/>
        </w:sdtPr>
        <w:sdtContent>
          <w:r w:rsidR="00A31CB1">
            <w:fldChar w:fldCharType="begin"/>
          </w:r>
          <w:r w:rsidR="00A31CB1" w:rsidRPr="00791A3D">
            <w:instrText xml:space="preserve"> CITATION Wolf2020 \l 1033 </w:instrText>
          </w:r>
          <w:r w:rsidR="00A31CB1">
            <w:fldChar w:fldCharType="separate"/>
          </w:r>
          <w:r w:rsidR="004905A9" w:rsidRPr="004905A9">
            <w:rPr>
              <w:noProof/>
            </w:rPr>
            <w:t>[1]</w:t>
          </w:r>
          <w:r w:rsidR="00A31CB1">
            <w:fldChar w:fldCharType="end"/>
          </w:r>
        </w:sdtContent>
      </w:sdt>
      <w:r w:rsidR="00A31CB1" w:rsidRPr="00C405FE">
        <w:t>.</w:t>
      </w:r>
    </w:p>
    <w:p w14:paraId="581BAA6B" w14:textId="77777777" w:rsidR="004D7E08" w:rsidRDefault="004D7E08" w:rsidP="00791A3D">
      <w:pPr>
        <w:pStyle w:val="NormalBPBHEB"/>
      </w:pPr>
    </w:p>
    <w:p w14:paraId="1DE19EA4" w14:textId="19714A49" w:rsidR="00A31CB1" w:rsidRPr="00991688" w:rsidRDefault="00A31CB1" w:rsidP="00791A3D">
      <w:pPr>
        <w:pStyle w:val="Heading2BPBHEB"/>
      </w:pPr>
      <w:r w:rsidRPr="00991688">
        <w:t xml:space="preserve">Creating </w:t>
      </w:r>
      <w:r w:rsidR="004D7E08">
        <w:t>c</w:t>
      </w:r>
      <w:r w:rsidRPr="00991688">
        <w:t xml:space="preserve">ustom </w:t>
      </w:r>
      <w:r w:rsidR="004D7E08">
        <w:t>p</w:t>
      </w:r>
      <w:r w:rsidRPr="00991688">
        <w:t>ipelines</w:t>
      </w:r>
    </w:p>
    <w:p w14:paraId="0EE7C9F3" w14:textId="357B92E1" w:rsidR="00A31CB1" w:rsidRDefault="00A31CB1" w:rsidP="00791A3D">
      <w:pPr>
        <w:pStyle w:val="NormalBPBHEB"/>
        <w:rPr>
          <w:b/>
          <w:bCs/>
        </w:rPr>
      </w:pPr>
      <w:r w:rsidRPr="00010484">
        <w:t xml:space="preserve">Custom pipelines are designed to </w:t>
      </w:r>
      <w:r w:rsidR="00B97F93">
        <w:t>handle specialized NLP tasks, offering flexibility for applications such as</w:t>
      </w:r>
      <w:r w:rsidRPr="00010484">
        <w:t xml:space="preserve"> analyzing informal language on social media or processing domain-specific texts. For instance, a pipeline for analyzing tweets might include preprocessing steps to manage unique Twitter elements such as hashtags, emojis, and slang. These pipelines allow developers to focus on solving specific problems without being constrained by the general-purpose nature of prebuilt solutions.</w:t>
      </w:r>
    </w:p>
    <w:p w14:paraId="7E41D45C" w14:textId="189E7D0B" w:rsidR="006603A9" w:rsidRDefault="006603A9" w:rsidP="00791A3D">
      <w:pPr>
        <w:pStyle w:val="NormalBPBHEB"/>
      </w:pPr>
      <w:r w:rsidRPr="00AF14C3">
        <w:rPr>
          <w:i/>
          <w:iCs/>
        </w:rPr>
        <w:t>Figure 6.1</w:t>
      </w:r>
      <w:r w:rsidRPr="006603A9">
        <w:t xml:space="preserve"> illustrates the modular architecture of a typical NLP pipeline in Hugging Face Diffusers, </w:t>
      </w:r>
      <w:r w:rsidR="00746F41">
        <w:t xml:space="preserve">spanning from raw text input to final deployment. </w:t>
      </w:r>
      <w:r w:rsidR="00B967D7" w:rsidRPr="00B967D7">
        <w:t>The process encompasses data preprocessing and tokenization through modeling, post-processing, and deployment</w:t>
      </w:r>
      <w:r w:rsidR="004D7E08">
        <w:t>:</w:t>
      </w:r>
    </w:p>
    <w:p w14:paraId="6D28BE02" w14:textId="77777777" w:rsidR="008C2686" w:rsidRDefault="00FA05F2" w:rsidP="00AF14C3">
      <w:pPr>
        <w:pStyle w:val="FigureBPBHEB"/>
      </w:pPr>
      <w:r>
        <w:rPr>
          <w:noProof/>
          <w:lang w:val="en-IN" w:eastAsia="en-IN"/>
        </w:rPr>
        <w:drawing>
          <wp:inline distT="0" distB="0" distL="0" distR="0" wp14:anchorId="30AE3147" wp14:editId="156DDBFB">
            <wp:extent cx="2688020" cy="4031844"/>
            <wp:effectExtent l="0" t="0" r="0" b="6985"/>
            <wp:docPr id="1895011075" name="Picture 4"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11075" name="Picture 4" descr="A diagram of a data processing process&#10;&#10;AI-generated content may be incorrect."/>
                    <pic:cNvPicPr/>
                  </pic:nvPicPr>
                  <pic:blipFill>
                    <a:blip r:embed="rId11"/>
                    <a:stretch>
                      <a:fillRect/>
                    </a:stretch>
                  </pic:blipFill>
                  <pic:spPr>
                    <a:xfrm>
                      <a:off x="0" y="0"/>
                      <a:ext cx="2699016" cy="4048338"/>
                    </a:xfrm>
                    <a:prstGeom prst="rect">
                      <a:avLst/>
                    </a:prstGeom>
                  </pic:spPr>
                </pic:pic>
              </a:graphicData>
            </a:graphic>
          </wp:inline>
        </w:drawing>
      </w:r>
    </w:p>
    <w:p w14:paraId="7EEE6A74" w14:textId="2082DEF1" w:rsidR="004D7E08" w:rsidRDefault="008C2686" w:rsidP="004D7E08">
      <w:pPr>
        <w:pStyle w:val="FigureCaptionBPBHEB"/>
      </w:pPr>
      <w:r w:rsidRPr="00AF14C3">
        <w:rPr>
          <w:b/>
          <w:bCs w:val="0"/>
        </w:rPr>
        <w:t>Figure 6.</w:t>
      </w:r>
      <w:r w:rsidR="004D7E08">
        <w:rPr>
          <w:b/>
          <w:bCs w:val="0"/>
        </w:rPr>
        <w:t>1</w:t>
      </w:r>
      <w:r w:rsidR="004D7E08">
        <w:t xml:space="preserve">: </w:t>
      </w:r>
      <w:r w:rsidRPr="007772EF">
        <w:t>Core stages of an NLP pipeline using Hugging Face Diffusers</w:t>
      </w:r>
    </w:p>
    <w:p w14:paraId="7CB44304" w14:textId="27B6275A" w:rsidR="00637168" w:rsidRDefault="00637168" w:rsidP="00AF14C3">
      <w:pPr>
        <w:pStyle w:val="NormalBPBHEB"/>
      </w:pPr>
    </w:p>
    <w:p w14:paraId="6E2F6F4B" w14:textId="6D53CF58" w:rsidR="00991688" w:rsidRPr="00991688" w:rsidRDefault="00991688" w:rsidP="00AF14C3">
      <w:pPr>
        <w:pStyle w:val="Heading2BPBHEB"/>
      </w:pPr>
      <w:r w:rsidRPr="00991688">
        <w:t xml:space="preserve">Integrating </w:t>
      </w:r>
      <w:r w:rsidR="001352DC">
        <w:t>m</w:t>
      </w:r>
      <w:r w:rsidRPr="00991688">
        <w:t xml:space="preserve">ultiple NLP </w:t>
      </w:r>
      <w:r w:rsidR="001352DC">
        <w:t>t</w:t>
      </w:r>
      <w:r w:rsidRPr="00991688">
        <w:t>asks</w:t>
      </w:r>
    </w:p>
    <w:p w14:paraId="2CCD9180" w14:textId="511521BD" w:rsidR="00991688" w:rsidRPr="00991688" w:rsidRDefault="002945F2" w:rsidP="00AF14C3">
      <w:pPr>
        <w:pStyle w:val="NormalBPBHEB"/>
      </w:pPr>
      <w:r>
        <w:t xml:space="preserve">Modern NLP challenges often involve combining multiple tasks into a single pipeline. Merging tasks </w:t>
      </w:r>
      <w:r w:rsidR="00717619">
        <w:t>such as sentiment analysis, entity recognition, and text classification enables a more comprehensive</w:t>
      </w:r>
      <w:r>
        <w:t xml:space="preserve"> understanding of text. For example, in customer service, a pipeline might </w:t>
      </w:r>
      <w:r w:rsidR="00717619">
        <w:t>decide</w:t>
      </w:r>
      <w:r>
        <w:t xml:space="preserve"> the sentiment of a customer's query, extract entities such as product names, and classify the topic to direct the query to the proper support agent. This multi-task approach improves the pipeline's ability to manage complex, real-world situations effectively.</w:t>
      </w:r>
    </w:p>
    <w:p w14:paraId="65539BB6" w14:textId="60BE7F2E" w:rsidR="00991688" w:rsidRDefault="00991688" w:rsidP="00AF14C3">
      <w:pPr>
        <w:pStyle w:val="NormalBPBHEB"/>
      </w:pPr>
      <w:r w:rsidRPr="00991688">
        <w:rPr>
          <w:b/>
          <w:bCs/>
        </w:rPr>
        <w:t>Example</w:t>
      </w:r>
      <w:r w:rsidRPr="00AF14C3">
        <w:t>:</w:t>
      </w:r>
      <w:r w:rsidRPr="001352DC">
        <w:t xml:space="preserve"> </w:t>
      </w:r>
      <w:r w:rsidRPr="00991688">
        <w:t xml:space="preserve">A pipeline integrating sentiment analysis and </w:t>
      </w:r>
      <w:r w:rsidR="00A60213">
        <w:t>NER</w:t>
      </w:r>
      <w:r w:rsidRPr="00991688">
        <w:t>.</w:t>
      </w:r>
    </w:p>
    <w:p w14:paraId="53898882" w14:textId="6C7328A4" w:rsidR="00991688" w:rsidRPr="00991688" w:rsidRDefault="00010484" w:rsidP="00AF14C3">
      <w:pPr>
        <w:pStyle w:val="NormalBPBHEB"/>
      </w:pPr>
      <w:r w:rsidRPr="00010484">
        <w:t xml:space="preserve">The following code snippet </w:t>
      </w:r>
      <w:r w:rsidR="00584332">
        <w:t>demonstrates</w:t>
      </w:r>
      <w:r w:rsidRPr="00010484">
        <w:t xml:space="preserve"> how to integrate sentiment analysis and </w:t>
      </w:r>
      <w:r w:rsidRPr="00E0603B">
        <w:t>NER</w:t>
      </w:r>
      <w:r w:rsidRPr="00010484">
        <w:t xml:space="preserve"> within a single workflow. This example </w:t>
      </w:r>
      <w:r w:rsidR="00232DCF">
        <w:t>uses</w:t>
      </w:r>
      <w:r w:rsidR="00717619">
        <w:t xml:space="preserve"> the Hugging Face </w:t>
      </w:r>
      <w:r w:rsidR="00717619" w:rsidRPr="00AF14C3">
        <w:rPr>
          <w:rStyle w:val="CodeinTextBPBHEBChar"/>
        </w:rPr>
        <w:t xml:space="preserve">pipeline </w:t>
      </w:r>
      <w:r w:rsidR="00717619">
        <w:t>class to create an efficient and</w:t>
      </w:r>
      <w:r w:rsidRPr="00010484">
        <w:t xml:space="preserve"> reusable framework for analyzing text</w:t>
      </w:r>
      <w:r w:rsidR="00A94D96">
        <w:t>:</w:t>
      </w:r>
    </w:p>
    <w:p w14:paraId="5E46B293" w14:textId="08CD17D1" w:rsidR="00991688" w:rsidRPr="00E0603B" w:rsidRDefault="000B025D" w:rsidP="007B7BC6">
      <w:pPr>
        <w:pStyle w:val="SC-Source"/>
      </w:pPr>
      <w:r w:rsidRPr="00E0603B">
        <w:t>``</w:t>
      </w:r>
      <w:r w:rsidR="00010484" w:rsidRPr="00E0603B">
        <w:t>`</w:t>
      </w:r>
      <w:r w:rsidRPr="00E0603B">
        <w:t>python …</w:t>
      </w:r>
    </w:p>
    <w:p w14:paraId="593D98F4" w14:textId="60FAED67" w:rsidR="00991688" w:rsidRPr="00E0603B" w:rsidRDefault="00991688" w:rsidP="007B7BC6">
      <w:pPr>
        <w:pStyle w:val="SC-Source"/>
      </w:pPr>
    </w:p>
    <w:p w14:paraId="2B21A388" w14:textId="77777777" w:rsidR="00991688" w:rsidRPr="00E0603B" w:rsidRDefault="00991688" w:rsidP="007B7BC6">
      <w:pPr>
        <w:pStyle w:val="SC-Source"/>
      </w:pPr>
      <w:r w:rsidRPr="00E0603B">
        <w:t>from transformers import pipeline</w:t>
      </w:r>
    </w:p>
    <w:p w14:paraId="47FFBE52" w14:textId="77777777" w:rsidR="00010484" w:rsidRPr="00E0603B" w:rsidRDefault="00010484" w:rsidP="007B7BC6">
      <w:pPr>
        <w:pStyle w:val="SC-Source"/>
      </w:pPr>
    </w:p>
    <w:p w14:paraId="448B588B" w14:textId="77777777" w:rsidR="00991688" w:rsidRPr="00E0603B" w:rsidRDefault="00991688" w:rsidP="007B7BC6">
      <w:pPr>
        <w:pStyle w:val="SC-Source"/>
      </w:pPr>
      <w:r w:rsidRPr="00E0603B">
        <w:t># Load pre-trained pipelines</w:t>
      </w:r>
      <w:r w:rsidRPr="00E0603B">
        <w:br/>
      </w:r>
      <w:proofErr w:type="spellStart"/>
      <w:r w:rsidRPr="00E0603B">
        <w:t>sentiment_pipeline</w:t>
      </w:r>
      <w:proofErr w:type="spellEnd"/>
      <w:r w:rsidRPr="00E0603B">
        <w:t xml:space="preserve"> = pipeline("sentiment-analysis")</w:t>
      </w:r>
      <w:r w:rsidRPr="00E0603B">
        <w:br/>
      </w:r>
      <w:proofErr w:type="spellStart"/>
      <w:r w:rsidRPr="00E0603B">
        <w:t>ner_pipeline</w:t>
      </w:r>
      <w:proofErr w:type="spellEnd"/>
      <w:r w:rsidRPr="00E0603B">
        <w:t xml:space="preserve"> = pipeline("</w:t>
      </w:r>
      <w:proofErr w:type="spellStart"/>
      <w:r w:rsidRPr="00E0603B">
        <w:t>ner</w:t>
      </w:r>
      <w:proofErr w:type="spellEnd"/>
      <w:r w:rsidRPr="00E0603B">
        <w:t>")</w:t>
      </w:r>
    </w:p>
    <w:p w14:paraId="4A5F3692" w14:textId="77777777" w:rsidR="00010484" w:rsidRPr="00E0603B" w:rsidRDefault="00010484" w:rsidP="007B7BC6">
      <w:pPr>
        <w:pStyle w:val="SC-Source"/>
      </w:pPr>
    </w:p>
    <w:p w14:paraId="30D0B8EB" w14:textId="77777777" w:rsidR="00991688" w:rsidRPr="00E0603B" w:rsidRDefault="00991688" w:rsidP="007B7BC6">
      <w:pPr>
        <w:pStyle w:val="SC-Source"/>
      </w:pPr>
      <w:r w:rsidRPr="00E0603B">
        <w:t># Sample text</w:t>
      </w:r>
      <w:r w:rsidRPr="00E0603B">
        <w:br/>
      </w:r>
      <w:proofErr w:type="spellStart"/>
      <w:r w:rsidRPr="00E0603B">
        <w:t>text</w:t>
      </w:r>
      <w:proofErr w:type="spellEnd"/>
      <w:r w:rsidRPr="00E0603B">
        <w:t xml:space="preserve"> = "Hugging Face tools are innovative and used at Zinnia AI."</w:t>
      </w:r>
    </w:p>
    <w:p w14:paraId="178EC6D8" w14:textId="77777777" w:rsidR="00010484" w:rsidRPr="00E0603B" w:rsidRDefault="00010484" w:rsidP="007B7BC6">
      <w:pPr>
        <w:pStyle w:val="SC-Source"/>
      </w:pPr>
    </w:p>
    <w:p w14:paraId="5252E2D7" w14:textId="77777777" w:rsidR="00991688" w:rsidRPr="00E0603B" w:rsidRDefault="00991688" w:rsidP="007B7BC6">
      <w:pPr>
        <w:pStyle w:val="SC-Source"/>
      </w:pPr>
      <w:r w:rsidRPr="00E0603B">
        <w:t># Perform sentiment analysis and entity recognition</w:t>
      </w:r>
      <w:r w:rsidRPr="00E0603B">
        <w:br/>
        <w:t xml:space="preserve">sentiment = </w:t>
      </w:r>
      <w:proofErr w:type="spellStart"/>
      <w:r w:rsidRPr="00E0603B">
        <w:t>sentiment_pipeline</w:t>
      </w:r>
      <w:proofErr w:type="spellEnd"/>
      <w:r w:rsidRPr="00E0603B">
        <w:t>(text)</w:t>
      </w:r>
      <w:r w:rsidRPr="00E0603B">
        <w:br/>
        <w:t xml:space="preserve">entities = </w:t>
      </w:r>
      <w:proofErr w:type="spellStart"/>
      <w:r w:rsidRPr="00E0603B">
        <w:t>ner_pipeline</w:t>
      </w:r>
      <w:proofErr w:type="spellEnd"/>
      <w:r w:rsidRPr="00E0603B">
        <w:t>(text)</w:t>
      </w:r>
    </w:p>
    <w:p w14:paraId="50D53948" w14:textId="77777777" w:rsidR="00991688" w:rsidRPr="00E0603B" w:rsidRDefault="00991688" w:rsidP="007B7BC6">
      <w:pPr>
        <w:pStyle w:val="SC-Source"/>
      </w:pPr>
      <w:r w:rsidRPr="00E0603B">
        <w:t>print("Sentiment:", sentiment)</w:t>
      </w:r>
      <w:r w:rsidRPr="00E0603B">
        <w:br/>
        <w:t>print("Entities:", entities)</w:t>
      </w:r>
    </w:p>
    <w:p w14:paraId="77B61530" w14:textId="49AB296F" w:rsidR="00010484" w:rsidRPr="00E0603B" w:rsidRDefault="00010484" w:rsidP="007B7BC6">
      <w:pPr>
        <w:pStyle w:val="SC-Source"/>
      </w:pPr>
      <w:r w:rsidRPr="00E0603B">
        <w:t>`</w:t>
      </w:r>
      <w:r w:rsidR="003870AB" w:rsidRPr="00E0603B">
        <w:t>``</w:t>
      </w:r>
    </w:p>
    <w:p w14:paraId="34AD9150" w14:textId="18EB05AE" w:rsidR="00010484" w:rsidRPr="00010484" w:rsidRDefault="00010484" w:rsidP="00AF14C3">
      <w:pPr>
        <w:pStyle w:val="NormalBPBHEB"/>
      </w:pPr>
      <w:r w:rsidRPr="00010484">
        <w:t xml:space="preserve">This example begins by importing the </w:t>
      </w:r>
      <w:r w:rsidRPr="00AF14C3">
        <w:rPr>
          <w:rStyle w:val="CodeinTextBPBHEBChar"/>
        </w:rPr>
        <w:t>pipeline</w:t>
      </w:r>
      <w:r w:rsidRPr="00010484">
        <w:t xml:space="preserve"> class from the Hugging Face library, which simplifies the creation of pre-trained NLP models for specific tasks. Two pipelines are instantiated</w:t>
      </w:r>
      <w:r w:rsidR="001352DC">
        <w:t xml:space="preserve"> - </w:t>
      </w:r>
      <w:r w:rsidRPr="00010484">
        <w:t xml:space="preserve">one for sentiment analysis and another for </w:t>
      </w:r>
      <w:r w:rsidR="00A60213">
        <w:t>NER</w:t>
      </w:r>
      <w:r w:rsidRPr="00010484">
        <w:t>.</w:t>
      </w:r>
    </w:p>
    <w:p w14:paraId="01AC706D" w14:textId="0903FF2A" w:rsidR="00010484" w:rsidRPr="00010484" w:rsidRDefault="00F94E1A" w:rsidP="00AF14C3">
      <w:pPr>
        <w:pStyle w:val="NormalBPBHEB"/>
      </w:pPr>
      <w:r>
        <w:t xml:space="preserve">The </w:t>
      </w:r>
      <w:proofErr w:type="spellStart"/>
      <w:r w:rsidRPr="00AF14C3">
        <w:rPr>
          <w:rStyle w:val="CodeinTextBPBHEBChar"/>
        </w:rPr>
        <w:t>sentiment_pipeline</w:t>
      </w:r>
      <w:proofErr w:type="spellEnd"/>
      <w:r>
        <w:t xml:space="preserve"> analyzes the sentiment of the provided text (</w:t>
      </w:r>
      <w:r w:rsidRPr="00AF14C3">
        <w:rPr>
          <w:rStyle w:val="CodeinTextBPBHEBChar"/>
        </w:rPr>
        <w:t>"Hugging Face tools are innovative and used at Zinnia AI"</w:t>
      </w:r>
      <w:r>
        <w:t>)</w:t>
      </w:r>
      <w:r w:rsidR="007B7BC6">
        <w:t xml:space="preserve"> and predicts</w:t>
      </w:r>
      <w:r>
        <w:t xml:space="preserve"> whether it is positive, negative, or neutral, along with a confidence score. Simultaneously, the </w:t>
      </w:r>
      <w:proofErr w:type="spellStart"/>
      <w:r w:rsidRPr="00AF14C3">
        <w:rPr>
          <w:rStyle w:val="CodeinTextBPBHEBChar"/>
        </w:rPr>
        <w:t>ner_pipeline</w:t>
      </w:r>
      <w:proofErr w:type="spellEnd"/>
      <w:r>
        <w:t xml:space="preserve"> </w:t>
      </w:r>
      <w:r w:rsidR="007B7BC6">
        <w:t>identifies entities in the text, such as proper nouns, organizations, and</w:t>
      </w:r>
      <w:r>
        <w:t xml:space="preserve"> locations. For this input, the pipeline might identify </w:t>
      </w:r>
      <w:r w:rsidRPr="00AF14C3">
        <w:rPr>
          <w:rStyle w:val="CodeinTextBPBHEBChar"/>
        </w:rPr>
        <w:t>"Hugging Face"</w:t>
      </w:r>
      <w:r>
        <w:t xml:space="preserve"> and </w:t>
      </w:r>
      <w:r w:rsidRPr="00AF14C3">
        <w:rPr>
          <w:rStyle w:val="CodeinTextBPBHEBChar"/>
        </w:rPr>
        <w:t>"Zinnia AI"</w:t>
      </w:r>
      <w:r>
        <w:t xml:space="preserve"> as entities.</w:t>
      </w:r>
    </w:p>
    <w:p w14:paraId="4F61A837" w14:textId="2F074CCE" w:rsidR="00010484" w:rsidRDefault="00010484" w:rsidP="001352DC">
      <w:pPr>
        <w:pStyle w:val="NormalBPBHEB"/>
      </w:pPr>
      <w:r w:rsidRPr="00010484">
        <w:t xml:space="preserve">By combining the results of both pipelines, this workflow </w:t>
      </w:r>
      <w:r w:rsidR="00EE49E0">
        <w:t>shows</w:t>
      </w:r>
      <w:r w:rsidR="008038EC">
        <w:t xml:space="preserve"> how multiple NLP tasks can be executed in parallel to provide a more comprehensive</w:t>
      </w:r>
      <w:r w:rsidRPr="00010484">
        <w:t xml:space="preserve"> analysis of the input text. This integration is particularly valuable in scenarios requiring comprehensive text understanding, such as content categorization, customer feedback analysis, or automated report generation.</w:t>
      </w:r>
    </w:p>
    <w:p w14:paraId="11318E9C" w14:textId="77777777" w:rsidR="001352DC" w:rsidRDefault="001352DC" w:rsidP="00084ED5">
      <w:pPr>
        <w:pStyle w:val="NormalBPBHEB"/>
      </w:pPr>
    </w:p>
    <w:p w14:paraId="5F29586B" w14:textId="70F5E7D1" w:rsidR="00991688" w:rsidRPr="00991688" w:rsidRDefault="00991688" w:rsidP="00084ED5">
      <w:pPr>
        <w:pStyle w:val="Heading1BPBHEB"/>
      </w:pPr>
      <w:r w:rsidRPr="00991688">
        <w:t xml:space="preserve">Practical </w:t>
      </w:r>
      <w:r w:rsidR="001352DC">
        <w:t>a</w:t>
      </w:r>
      <w:r w:rsidRPr="00991688">
        <w:t xml:space="preserve">pplications of </w:t>
      </w:r>
      <w:r w:rsidR="001352DC">
        <w:t>p</w:t>
      </w:r>
      <w:r w:rsidRPr="00991688">
        <w:t>ipelines</w:t>
      </w:r>
    </w:p>
    <w:p w14:paraId="0A35E29F" w14:textId="5FBBE87F" w:rsidR="00010484" w:rsidRPr="00010484" w:rsidRDefault="00010484" w:rsidP="00084ED5">
      <w:pPr>
        <w:pStyle w:val="NormalBPBHEB"/>
      </w:pPr>
      <w:r w:rsidRPr="00010484">
        <w:t xml:space="preserve">Pipelines in NLP serve as a comprehensive framework for automating complex language processing tasks, enabling organizations to derive actionable insights with minimal effort. Their flexibility and modularity </w:t>
      </w:r>
      <w:r w:rsidR="00B051FA">
        <w:t xml:space="preserve">allow seamless integration into diverse workflows, </w:t>
      </w:r>
      <w:r w:rsidRPr="00010484">
        <w:t xml:space="preserve">from sentiment analysis to content moderation. This section </w:t>
      </w:r>
      <w:r w:rsidR="008038EC">
        <w:t>explores a practical application</w:t>
      </w:r>
      <w:r w:rsidR="00084ED5">
        <w:t xml:space="preserve"> (</w:t>
      </w:r>
      <w:r w:rsidR="008038EC">
        <w:t>sentiment analysis</w:t>
      </w:r>
      <w:r w:rsidR="00084ED5">
        <w:t>)</w:t>
      </w:r>
      <w:r w:rsidR="00B051FA">
        <w:t xml:space="preserve"> and illustrates</w:t>
      </w:r>
      <w:r w:rsidR="008038EC">
        <w:t xml:space="preserve"> how pipelines </w:t>
      </w:r>
      <w:r w:rsidR="004238FF">
        <w:t>enable real-time decision-making for brands by analyzing customer opinions on platforms like</w:t>
      </w:r>
      <w:r w:rsidRPr="00010484">
        <w:t xml:space="preserve"> social media.</w:t>
      </w:r>
    </w:p>
    <w:p w14:paraId="7688303A" w14:textId="6931ACEA" w:rsidR="00010484" w:rsidRDefault="00010484" w:rsidP="001352DC">
      <w:pPr>
        <w:pStyle w:val="NormalBPBHEB"/>
      </w:pPr>
      <w:r w:rsidRPr="00010484">
        <w:t xml:space="preserve">Sentiment analysis pipelines are invaluable tools for monitoring customer sentiment across diverse channels, including social media, reviews, and feedback forms. By processing vast amounts of textual data, these pipelines allow brands to </w:t>
      </w:r>
      <w:r w:rsidR="00CF3A0B" w:rsidRPr="00010484">
        <w:t>find</w:t>
      </w:r>
      <w:r w:rsidRPr="00010484">
        <w:t xml:space="preserve"> trends, gauge public opinion, and respond proactively to </w:t>
      </w:r>
      <w:r w:rsidR="004D0BD7">
        <w:t>emerging</w:t>
      </w:r>
      <w:r w:rsidR="004D0BD7" w:rsidRPr="00010484">
        <w:t xml:space="preserve"> </w:t>
      </w:r>
      <w:r w:rsidRPr="00010484">
        <w:t xml:space="preserve">issues. For example, a company can detect a surge in negative feedback on social media and address the root cause before it escalates into a larger crisis </w:t>
      </w:r>
      <w:sdt>
        <w:sdtPr>
          <w:id w:val="-656458618"/>
          <w:citation/>
        </w:sdtPr>
        <w:sdtContent>
          <w:r w:rsidR="007B4681">
            <w:fldChar w:fldCharType="begin"/>
          </w:r>
          <w:r w:rsidR="007B4681" w:rsidRPr="00B82414">
            <w:instrText xml:space="preserve"> CITATION Pang2008 \l 1033 </w:instrText>
          </w:r>
          <w:r w:rsidR="007B4681">
            <w:fldChar w:fldCharType="separate"/>
          </w:r>
          <w:r w:rsidR="004905A9" w:rsidRPr="004905A9">
            <w:rPr>
              <w:noProof/>
            </w:rPr>
            <w:t>[8]</w:t>
          </w:r>
          <w:r w:rsidR="007B4681">
            <w:fldChar w:fldCharType="end"/>
          </w:r>
        </w:sdtContent>
      </w:sdt>
      <w:r w:rsidRPr="00010484">
        <w:t xml:space="preserve">. Advanced sentiment analysis workflows </w:t>
      </w:r>
      <w:r w:rsidR="003E547A">
        <w:t>utilize pre-trained models that assess polarity</w:t>
      </w:r>
      <w:r w:rsidR="00B051FA">
        <w:t xml:space="preserve">, </w:t>
      </w:r>
      <w:r w:rsidR="003870AB">
        <w:t xml:space="preserve"> whether a sentiment is positive, negative, or neutral</w:t>
      </w:r>
      <w:r w:rsidR="00BC7590">
        <w:t>,</w:t>
      </w:r>
      <w:r w:rsidR="003870AB">
        <w:t xml:space="preserve"> </w:t>
      </w:r>
      <w:r w:rsidRPr="00010484">
        <w:t>and return confidence scores, ensuring reliable insights.</w:t>
      </w:r>
    </w:p>
    <w:p w14:paraId="701B78A0" w14:textId="77777777" w:rsidR="001352DC" w:rsidRPr="00010484" w:rsidRDefault="001352DC" w:rsidP="00B82414">
      <w:pPr>
        <w:pStyle w:val="NormalBPBHEB"/>
      </w:pPr>
    </w:p>
    <w:p w14:paraId="5031EB6B" w14:textId="6F66706E" w:rsidR="00991688" w:rsidRPr="00991688" w:rsidRDefault="00991688" w:rsidP="00B82414">
      <w:pPr>
        <w:pStyle w:val="Heading2BPBHEB"/>
      </w:pPr>
      <w:r w:rsidRPr="00991688">
        <w:t xml:space="preserve">Case </w:t>
      </w:r>
      <w:r w:rsidR="00A94D96">
        <w:t>s</w:t>
      </w:r>
      <w:r w:rsidRPr="00991688">
        <w:t>tudy: Sentiment a</w:t>
      </w:r>
      <w:r w:rsidR="001352DC">
        <w:t>na</w:t>
      </w:r>
      <w:r w:rsidRPr="00991688">
        <w:t>lysis</w:t>
      </w:r>
    </w:p>
    <w:p w14:paraId="05808E60" w14:textId="31C37396" w:rsidR="00991688" w:rsidRPr="00991688" w:rsidRDefault="008440F6" w:rsidP="00EE643D">
      <w:pPr>
        <w:pStyle w:val="NormalBPBHEB"/>
      </w:pPr>
      <w:r w:rsidRPr="008440F6">
        <w:t xml:space="preserve">The following implementation </w:t>
      </w:r>
      <w:r w:rsidR="00CF3A0B" w:rsidRPr="008440F6">
        <w:t>highlights</w:t>
      </w:r>
      <w:r w:rsidRPr="008440F6">
        <w:t xml:space="preserve"> a sentiment analysis pipeline </w:t>
      </w:r>
      <w:r w:rsidR="005105AD">
        <w:t>for processing</w:t>
      </w:r>
      <w:r w:rsidRPr="008440F6">
        <w:t xml:space="preserve"> customer feedback. This example </w:t>
      </w:r>
      <w:r w:rsidR="00001DB8">
        <w:t>demonstrates how brands can automate the evaluation of textual inputs, categorizing sentiments to inform</w:t>
      </w:r>
      <w:r w:rsidRPr="008440F6">
        <w:t xml:space="preserve"> strategic decision-making</w:t>
      </w:r>
      <w:r w:rsidR="001352DC">
        <w:t>:</w:t>
      </w:r>
    </w:p>
    <w:p w14:paraId="2FE2B292" w14:textId="3562C92A" w:rsidR="00991688" w:rsidRPr="00EE643D" w:rsidRDefault="00D159E6" w:rsidP="007B7BC6">
      <w:pPr>
        <w:pStyle w:val="SC-Source"/>
      </w:pPr>
      <w:r>
        <w:t>``</w:t>
      </w:r>
      <w:r w:rsidR="00010484" w:rsidRPr="00EE643D">
        <w:t>`</w:t>
      </w:r>
      <w:r w:rsidRPr="00D159E6">
        <w:t>python …</w:t>
      </w:r>
    </w:p>
    <w:p w14:paraId="26E95FA3" w14:textId="054BBF37" w:rsidR="00991688" w:rsidRPr="00EE643D" w:rsidRDefault="00991688" w:rsidP="007B7BC6">
      <w:pPr>
        <w:pStyle w:val="SC-Source"/>
      </w:pPr>
    </w:p>
    <w:p w14:paraId="6206A676" w14:textId="77777777" w:rsidR="00991688" w:rsidRPr="00EE643D" w:rsidRDefault="00991688" w:rsidP="007B7BC6">
      <w:pPr>
        <w:pStyle w:val="SC-Source"/>
      </w:pPr>
      <w:r w:rsidRPr="00EE643D">
        <w:t>from transformers import pipeline</w:t>
      </w:r>
    </w:p>
    <w:p w14:paraId="342CEA30" w14:textId="77777777" w:rsidR="00991688" w:rsidRPr="00EE643D" w:rsidRDefault="00991688" w:rsidP="007B7BC6">
      <w:pPr>
        <w:pStyle w:val="SC-Source"/>
      </w:pPr>
      <w:r w:rsidRPr="00EE643D">
        <w:t># Initialize pipeline</w:t>
      </w:r>
      <w:r w:rsidRPr="00EE643D">
        <w:br/>
      </w:r>
      <w:proofErr w:type="spellStart"/>
      <w:r w:rsidRPr="00EE643D">
        <w:t>sentiment_analysis</w:t>
      </w:r>
      <w:proofErr w:type="spellEnd"/>
      <w:r w:rsidRPr="00EE643D">
        <w:t xml:space="preserve"> = pipeline("sentiment-analysis")</w:t>
      </w:r>
    </w:p>
    <w:p w14:paraId="5BB03DC6" w14:textId="77777777" w:rsidR="00010484" w:rsidRPr="00EE643D" w:rsidRDefault="00010484" w:rsidP="007B7BC6">
      <w:pPr>
        <w:pStyle w:val="SC-Source"/>
      </w:pPr>
    </w:p>
    <w:p w14:paraId="3A210DCD" w14:textId="77777777" w:rsidR="00991688" w:rsidRPr="00EE643D" w:rsidRDefault="00991688" w:rsidP="007B7BC6">
      <w:pPr>
        <w:pStyle w:val="SC-Source"/>
      </w:pPr>
      <w:r w:rsidRPr="00EE643D">
        <w:t># Analyze customer feedback</w:t>
      </w:r>
      <w:r w:rsidRPr="00EE643D">
        <w:br/>
      </w:r>
      <w:proofErr w:type="spellStart"/>
      <w:r w:rsidRPr="00EE643D">
        <w:t>feedback</w:t>
      </w:r>
      <w:proofErr w:type="spellEnd"/>
      <w:r w:rsidRPr="00EE643D">
        <w:t xml:space="preserve"> = ["Great product!", "Terrible customer service."]</w:t>
      </w:r>
      <w:r w:rsidRPr="00EE643D">
        <w:br/>
        <w:t xml:space="preserve">results = </w:t>
      </w:r>
      <w:proofErr w:type="spellStart"/>
      <w:r w:rsidRPr="00EE643D">
        <w:t>sentiment_analysis</w:t>
      </w:r>
      <w:proofErr w:type="spellEnd"/>
      <w:r w:rsidRPr="00EE643D">
        <w:t>(feedback)</w:t>
      </w:r>
    </w:p>
    <w:p w14:paraId="211B4D90" w14:textId="77777777" w:rsidR="00991688" w:rsidRPr="00EE643D" w:rsidRDefault="00991688" w:rsidP="007B7BC6">
      <w:pPr>
        <w:pStyle w:val="SC-Source"/>
      </w:pPr>
      <w:r w:rsidRPr="00EE643D">
        <w:t>for result in results:</w:t>
      </w:r>
      <w:r w:rsidRPr="00EE643D">
        <w:br/>
        <w:t xml:space="preserve">    print(</w:t>
      </w:r>
      <w:proofErr w:type="spellStart"/>
      <w:r w:rsidRPr="00EE643D">
        <w:t>f"Sentiment</w:t>
      </w:r>
      <w:proofErr w:type="spellEnd"/>
      <w:r w:rsidRPr="00EE643D">
        <w:t>: {result['label']}, Confidence: {result['score']:.2f}")</w:t>
      </w:r>
    </w:p>
    <w:p w14:paraId="6633D3B4" w14:textId="08684BEA" w:rsidR="00010484" w:rsidRPr="00EE643D" w:rsidRDefault="00A14E18" w:rsidP="007B7BC6">
      <w:pPr>
        <w:pStyle w:val="SC-Source"/>
      </w:pPr>
      <w:r>
        <w:t>``</w:t>
      </w:r>
      <w:r w:rsidR="00010484" w:rsidRPr="00EE643D">
        <w:t>`</w:t>
      </w:r>
    </w:p>
    <w:p w14:paraId="29B8F7DB" w14:textId="57CB9987" w:rsidR="008440F6" w:rsidRPr="008440F6" w:rsidRDefault="008440F6" w:rsidP="00EE643D">
      <w:pPr>
        <w:pStyle w:val="NormalBPBHEB"/>
      </w:pPr>
      <w:r w:rsidRPr="008440F6">
        <w:t xml:space="preserve">This Python script </w:t>
      </w:r>
      <w:r w:rsidR="00CF3A0B" w:rsidRPr="008440F6">
        <w:t>proves</w:t>
      </w:r>
      <w:r w:rsidRPr="008440F6">
        <w:t xml:space="preserve"> the simplicity and effectiveness of the Hugging Face </w:t>
      </w:r>
      <w:r w:rsidRPr="00EE643D">
        <w:rPr>
          <w:rStyle w:val="CodeinTextBPBHEBChar"/>
        </w:rPr>
        <w:t>pipeline</w:t>
      </w:r>
      <w:r w:rsidRPr="008440F6">
        <w:t xml:space="preserve"> class for performing sentiment analysis. The process begins by importing the </w:t>
      </w:r>
      <w:r w:rsidRPr="00EE643D">
        <w:rPr>
          <w:rStyle w:val="CodeinTextBPBHEBChar"/>
        </w:rPr>
        <w:t>pipeline</w:t>
      </w:r>
      <w:r w:rsidRPr="008440F6">
        <w:t xml:space="preserve"> module, which serves as a high-level interface for </w:t>
      </w:r>
      <w:r w:rsidR="00CF3A0B" w:rsidRPr="008440F6">
        <w:t>using</w:t>
      </w:r>
      <w:r w:rsidRPr="008440F6">
        <w:t xml:space="preserve"> pre-trained NLP models. The </w:t>
      </w:r>
      <w:r w:rsidRPr="00EE643D">
        <w:rPr>
          <w:rStyle w:val="CodeinTextBPBHEBChar"/>
        </w:rPr>
        <w:t>sentiment-analysis</w:t>
      </w:r>
      <w:r w:rsidRPr="008440F6">
        <w:t xml:space="preserve"> argument specifies the task to be performed, initializing a pipeline pre-configured for sentiment classification.</w:t>
      </w:r>
    </w:p>
    <w:p w14:paraId="3809492D" w14:textId="7E49BEED" w:rsidR="008440F6" w:rsidRPr="008440F6" w:rsidRDefault="008440F6" w:rsidP="00EE643D">
      <w:pPr>
        <w:pStyle w:val="NormalBPBHEB"/>
      </w:pPr>
      <w:r w:rsidRPr="008440F6">
        <w:t xml:space="preserve">The </w:t>
      </w:r>
      <w:r w:rsidRPr="00EE643D">
        <w:rPr>
          <w:rStyle w:val="CodeinTextBPBHEBChar"/>
        </w:rPr>
        <w:t>feedback</w:t>
      </w:r>
      <w:r w:rsidRPr="008440F6">
        <w:t xml:space="preserve"> list </w:t>
      </w:r>
      <w:r w:rsidR="00EE643D">
        <w:t>includes two sample customer reviews:</w:t>
      </w:r>
      <w:r w:rsidR="001352DC">
        <w:t xml:space="preserve"> </w:t>
      </w:r>
      <w:r w:rsidRPr="008440F6">
        <w:t>one positive (</w:t>
      </w:r>
      <w:r w:rsidRPr="00EE643D">
        <w:rPr>
          <w:rStyle w:val="CodeinTextBPBHEBChar"/>
        </w:rPr>
        <w:t>"Great product!"</w:t>
      </w:r>
      <w:r w:rsidRPr="008440F6">
        <w:t>) and one negative (</w:t>
      </w:r>
      <w:r w:rsidRPr="00EE643D">
        <w:rPr>
          <w:rStyle w:val="CodeinTextBPBHEBChar"/>
        </w:rPr>
        <w:t>"Terrible customer service."</w:t>
      </w:r>
      <w:r w:rsidRPr="008440F6">
        <w:t>). These text inputs are passed to the pipeline, which analyzes each item in the list. Internally, the pipeline tokenizes the text, encodes it into a numerical format suitable for the model, processes it through the pre-trained sentiment classifier, and decodes the output.</w:t>
      </w:r>
    </w:p>
    <w:p w14:paraId="57491B2A" w14:textId="77777777" w:rsidR="008440F6" w:rsidRPr="008440F6" w:rsidRDefault="008440F6" w:rsidP="00EE643D">
      <w:pPr>
        <w:pStyle w:val="NormalBPBHEB"/>
      </w:pPr>
      <w:r w:rsidRPr="008440F6">
        <w:t>For each review, the model produces two key outputs:</w:t>
      </w:r>
    </w:p>
    <w:p w14:paraId="2AA3EF9A" w14:textId="106467EC" w:rsidR="008440F6" w:rsidRPr="008440F6" w:rsidRDefault="008440F6" w:rsidP="00EE643D">
      <w:pPr>
        <w:pStyle w:val="NormalBPBHEB"/>
        <w:numPr>
          <w:ilvl w:val="0"/>
          <w:numId w:val="32"/>
        </w:numPr>
      </w:pPr>
      <w:r w:rsidRPr="008440F6">
        <w:rPr>
          <w:b/>
          <w:bCs/>
        </w:rPr>
        <w:t>Label</w:t>
      </w:r>
      <w:r w:rsidRPr="00EE643D">
        <w:t>:</w:t>
      </w:r>
      <w:r w:rsidRPr="001352DC">
        <w:t xml:space="preserve"> </w:t>
      </w:r>
      <w:r w:rsidR="001352DC">
        <w:t>It s</w:t>
      </w:r>
      <w:r w:rsidR="00CF3A0B" w:rsidRPr="008440F6">
        <w:t>hows</w:t>
      </w:r>
      <w:r w:rsidRPr="008440F6">
        <w:t xml:space="preserve"> the predicted sentiment category (e.g., </w:t>
      </w:r>
      <w:r w:rsidRPr="00EE643D">
        <w:rPr>
          <w:rStyle w:val="CodeinTextBPBHEBChar"/>
        </w:rPr>
        <w:t>"POSITIVE"</w:t>
      </w:r>
      <w:r w:rsidRPr="008440F6">
        <w:t xml:space="preserve"> or </w:t>
      </w:r>
      <w:r w:rsidRPr="00EE643D">
        <w:rPr>
          <w:rStyle w:val="CodeinTextBPBHEBChar"/>
        </w:rPr>
        <w:t>"NEGATIVE"</w:t>
      </w:r>
      <w:r w:rsidRPr="008440F6">
        <w:t>).</w:t>
      </w:r>
    </w:p>
    <w:p w14:paraId="6E2BBC83" w14:textId="655FCD5C" w:rsidR="008440F6" w:rsidRPr="008440F6" w:rsidRDefault="008440F6" w:rsidP="00EE643D">
      <w:pPr>
        <w:pStyle w:val="NormalBPBHEB"/>
        <w:numPr>
          <w:ilvl w:val="0"/>
          <w:numId w:val="32"/>
        </w:numPr>
      </w:pPr>
      <w:r w:rsidRPr="008440F6">
        <w:rPr>
          <w:b/>
          <w:bCs/>
        </w:rPr>
        <w:t>Score</w:t>
      </w:r>
      <w:r w:rsidRPr="00EE643D">
        <w:t>:</w:t>
      </w:r>
      <w:r w:rsidRPr="001352DC">
        <w:t xml:space="preserve"> </w:t>
      </w:r>
      <w:r w:rsidR="00CF3A0B" w:rsidRPr="008440F6">
        <w:t>I</w:t>
      </w:r>
      <w:r w:rsidR="001352DC">
        <w:t>t i</w:t>
      </w:r>
      <w:r w:rsidR="00CF3A0B" w:rsidRPr="008440F6">
        <w:t>s</w:t>
      </w:r>
      <w:r w:rsidRPr="008440F6">
        <w:t xml:space="preserve"> the confidence level of the prediction, ranging from 0 to 1.</w:t>
      </w:r>
    </w:p>
    <w:p w14:paraId="1EEBD811" w14:textId="4BA31C59" w:rsidR="008440F6" w:rsidRPr="008440F6" w:rsidRDefault="008440F6" w:rsidP="00EE643D">
      <w:pPr>
        <w:pStyle w:val="NormalBPBHEB"/>
      </w:pPr>
      <w:r w:rsidRPr="008440F6">
        <w:t xml:space="preserve">The results are iterated through and printed, displaying the sentiment label and the corresponding confidence score for each input. </w:t>
      </w:r>
      <w:r w:rsidR="008F066A" w:rsidRPr="008440F6">
        <w:t>For example</w:t>
      </w:r>
      <w:r w:rsidRPr="008440F6">
        <w:t xml:space="preserve">, the output might </w:t>
      </w:r>
      <w:r w:rsidR="00CF3A0B" w:rsidRPr="008440F6">
        <w:t>show</w:t>
      </w:r>
      <w:r w:rsidRPr="008440F6">
        <w:t>:</w:t>
      </w:r>
    </w:p>
    <w:p w14:paraId="58CCBBFF" w14:textId="7369AF5D" w:rsidR="008440F6" w:rsidRPr="00EE643D" w:rsidRDefault="00C4394F" w:rsidP="007B7BC6">
      <w:pPr>
        <w:pStyle w:val="SC-Source"/>
      </w:pPr>
      <w:r>
        <w:t>``</w:t>
      </w:r>
      <w:r w:rsidR="008440F6" w:rsidRPr="00EE643D">
        <w:t>`</w:t>
      </w:r>
      <w:proofErr w:type="spellStart"/>
      <w:r w:rsidR="008440F6" w:rsidRPr="00EE643D">
        <w:t>yaml</w:t>
      </w:r>
      <w:proofErr w:type="spellEnd"/>
      <w:r w:rsidR="00167830" w:rsidRPr="00D159E6">
        <w:rPr>
          <w:rFonts w:cstheme="majorHAnsi"/>
          <w:lang w:val="en-US"/>
        </w:rPr>
        <w:t xml:space="preserve"> …</w:t>
      </w:r>
      <w:r>
        <w:t xml:space="preserve"> </w:t>
      </w:r>
    </w:p>
    <w:p w14:paraId="41550BD7" w14:textId="0A42C81E" w:rsidR="008440F6" w:rsidRPr="00EE643D" w:rsidRDefault="008440F6" w:rsidP="007B7BC6">
      <w:pPr>
        <w:pStyle w:val="SC-Source"/>
      </w:pPr>
    </w:p>
    <w:p w14:paraId="76B407A6" w14:textId="77777777" w:rsidR="008440F6" w:rsidRPr="00EE643D" w:rsidRDefault="008440F6" w:rsidP="007B7BC6">
      <w:pPr>
        <w:pStyle w:val="SC-Source"/>
      </w:pPr>
      <w:r w:rsidRPr="00EE643D">
        <w:t>Sentiment: POSITIVE, Confidence: 0.99</w:t>
      </w:r>
    </w:p>
    <w:p w14:paraId="7396759F" w14:textId="77777777" w:rsidR="008440F6" w:rsidRPr="00EE643D" w:rsidRDefault="008440F6" w:rsidP="007B7BC6">
      <w:pPr>
        <w:pStyle w:val="SC-Source"/>
      </w:pPr>
      <w:r w:rsidRPr="00EE643D">
        <w:t>Sentiment: NEGATIVE, Confidence: 0.85</w:t>
      </w:r>
    </w:p>
    <w:p w14:paraId="14196CD0" w14:textId="1E555A6E" w:rsidR="008440F6" w:rsidRPr="00EE643D" w:rsidRDefault="008440F6" w:rsidP="007B7BC6">
      <w:pPr>
        <w:pStyle w:val="SC-Source"/>
      </w:pPr>
      <w:r w:rsidRPr="00EE643D">
        <w:t>`</w:t>
      </w:r>
      <w:r w:rsidR="00A14E18">
        <w:t>``</w:t>
      </w:r>
    </w:p>
    <w:p w14:paraId="2F7B49DB" w14:textId="32360E85" w:rsidR="00991688" w:rsidRDefault="008440F6" w:rsidP="001352DC">
      <w:pPr>
        <w:pStyle w:val="NormalBPBHEB"/>
      </w:pPr>
      <w:r w:rsidRPr="008440F6">
        <w:t xml:space="preserve">This script exemplifies the practicality of NLP pipelines in real-world scenarios. Brands can deploy similar systems to </w:t>
      </w:r>
      <w:r w:rsidR="00DA2625" w:rsidRPr="003A3DB8">
        <w:t xml:space="preserve">monitor and analyze customer sentiment at </w:t>
      </w:r>
      <w:r w:rsidR="00DA2625" w:rsidRPr="00DA2625">
        <w:rPr>
          <w:b/>
          <w:bCs/>
        </w:rPr>
        <w:t>scale</w:t>
      </w:r>
      <w:r w:rsidRPr="008440F6">
        <w:t xml:space="preserve">, enabling them to act swiftly and strategically based on the insights derived from textual data. By automating this process, companies reduce manual effort, improve response times, and enhance customer satisfaction, </w:t>
      </w:r>
      <w:r w:rsidR="00457607">
        <w:t>thereby aligning business strategies with public sentiment in real time</w:t>
      </w:r>
      <w:r w:rsidRPr="008440F6">
        <w:t>.</w:t>
      </w:r>
    </w:p>
    <w:p w14:paraId="07867ADA" w14:textId="77777777" w:rsidR="001352DC" w:rsidRPr="00991688" w:rsidRDefault="001352DC" w:rsidP="00EE643D">
      <w:pPr>
        <w:pStyle w:val="NormalBPBHEB"/>
      </w:pPr>
    </w:p>
    <w:p w14:paraId="27CD2768" w14:textId="3F41CED1" w:rsidR="00991688" w:rsidRPr="00991688" w:rsidRDefault="00991688" w:rsidP="00EE643D">
      <w:pPr>
        <w:pStyle w:val="Heading1BPBHEB"/>
      </w:pPr>
      <w:r w:rsidRPr="00991688">
        <w:t xml:space="preserve">Integrating </w:t>
      </w:r>
      <w:r w:rsidR="001352DC">
        <w:t>m</w:t>
      </w:r>
      <w:r w:rsidRPr="00991688">
        <w:t xml:space="preserve">ultiple </w:t>
      </w:r>
      <w:r w:rsidR="001352DC">
        <w:t>m</w:t>
      </w:r>
      <w:r w:rsidRPr="00991688">
        <w:t xml:space="preserve">odels </w:t>
      </w:r>
      <w:r w:rsidR="00B641DA" w:rsidRPr="00991688">
        <w:t>into</w:t>
      </w:r>
      <w:r w:rsidRPr="00991688">
        <w:t xml:space="preserve"> a </w:t>
      </w:r>
      <w:r w:rsidR="001352DC">
        <w:t>s</w:t>
      </w:r>
      <w:r w:rsidRPr="00991688">
        <w:t xml:space="preserve">ingle </w:t>
      </w:r>
      <w:r w:rsidR="00635D65">
        <w:t>p</w:t>
      </w:r>
      <w:r w:rsidRPr="00991688">
        <w:t>ipeline</w:t>
      </w:r>
    </w:p>
    <w:p w14:paraId="003930F5" w14:textId="65AB9996" w:rsidR="00615769" w:rsidRDefault="004A61D7" w:rsidP="00635D65">
      <w:pPr>
        <w:pStyle w:val="NormalBPBHEB"/>
      </w:pPr>
      <w:r>
        <w:t xml:space="preserve">Integrating multiple models into a single pipeline is an advanced </w:t>
      </w:r>
      <w:r w:rsidR="00457607">
        <w:t>approach for managing</w:t>
      </w:r>
      <w:r>
        <w:t xml:space="preserve"> complex NLP challenges. By combining </w:t>
      </w:r>
      <w:r w:rsidR="00470E59">
        <w:t xml:space="preserve">the </w:t>
      </w:r>
      <w:r w:rsidR="00EE643D">
        <w:t>capabilities of different models, these pipelines enable comprehensive analysis and informed decision-making, significantly expanding</w:t>
      </w:r>
      <w:r w:rsidR="00470E59">
        <w:t xml:space="preserve"> their scope and utility</w:t>
      </w:r>
      <w:r>
        <w:t xml:space="preserve">. In fields </w:t>
      </w:r>
      <w:r w:rsidR="00457607">
        <w:t xml:space="preserve">such as customer service, healthcare, and financial analysis, integrated pipelines simplify workflows by automating tasks that would otherwise require manual effort or multiple </w:t>
      </w:r>
      <w:r>
        <w:t xml:space="preserve">systems. This section </w:t>
      </w:r>
      <w:r w:rsidR="00470E59">
        <w:t>examines the practical applications of such integrations, demonstrating how effective they can be in resolving</w:t>
      </w:r>
      <w:r>
        <w:t xml:space="preserve"> real-world problems quickly and efficiently.</w:t>
      </w:r>
    </w:p>
    <w:p w14:paraId="32EE7C89" w14:textId="77777777" w:rsidR="00635D65" w:rsidRDefault="00635D65" w:rsidP="00EE643D">
      <w:pPr>
        <w:pStyle w:val="NormalBPBHEB"/>
      </w:pPr>
    </w:p>
    <w:p w14:paraId="3B5A0ABC" w14:textId="67F91C73" w:rsidR="00B641DA" w:rsidRDefault="00B641DA" w:rsidP="00EE643D">
      <w:pPr>
        <w:pStyle w:val="Heading2BPBHEB"/>
      </w:pPr>
      <w:r w:rsidRPr="00991688">
        <w:t xml:space="preserve">Customer </w:t>
      </w:r>
      <w:r w:rsidR="00635D65">
        <w:t>s</w:t>
      </w:r>
      <w:r w:rsidRPr="00991688">
        <w:t xml:space="preserve">ervice </w:t>
      </w:r>
      <w:r w:rsidR="00635D65">
        <w:t>a</w:t>
      </w:r>
      <w:r w:rsidRPr="00991688">
        <w:t>utomation</w:t>
      </w:r>
    </w:p>
    <w:p w14:paraId="085A994E" w14:textId="032FF600" w:rsidR="00B641DA" w:rsidRDefault="00B641DA" w:rsidP="00635D65">
      <w:pPr>
        <w:pStyle w:val="NormalBPBHEB"/>
      </w:pPr>
      <w:r w:rsidRPr="00615769">
        <w:t xml:space="preserve">Integrated pipelines in customer service settings combine sentiment analysis, intent recognition, and entity extraction to deliver a holistic understanding of customer interactions. For instance, sentiment analysis </w:t>
      </w:r>
      <w:r w:rsidR="00457607">
        <w:t xml:space="preserve">identifies the emotional tone of a customer query, while intent recognition determines the purpose of the message (e.g., a refund request or a </w:t>
      </w:r>
      <w:r w:rsidRPr="00615769">
        <w:t xml:space="preserve">product inquiry). Entity extraction then </w:t>
      </w:r>
      <w:r w:rsidR="00EE643D">
        <w:t>identifies specific elements, such as</w:t>
      </w:r>
      <w:r w:rsidRPr="00615769">
        <w:t xml:space="preserve"> order numbers, product names, or dates. Together, these tasks enable automated routing to the proper support agent or system, improving response times and customer satisfaction. Such systems are widely employed in AI-driven chatbots and virtual assistants</w:t>
      </w:r>
      <w:r>
        <w:t xml:space="preserve"> </w:t>
      </w:r>
      <w:sdt>
        <w:sdtPr>
          <w:id w:val="2138838923"/>
          <w:citation/>
        </w:sdtPr>
        <w:sdtContent>
          <w:r>
            <w:fldChar w:fldCharType="begin"/>
          </w:r>
          <w:r w:rsidRPr="00470E59">
            <w:instrText xml:space="preserve"> CITATION Chopra2016 \l 1033 </w:instrText>
          </w:r>
          <w:r>
            <w:fldChar w:fldCharType="separate"/>
          </w:r>
          <w:r w:rsidR="004905A9" w:rsidRPr="004905A9">
            <w:rPr>
              <w:noProof/>
            </w:rPr>
            <w:t>[9]</w:t>
          </w:r>
          <w:r>
            <w:fldChar w:fldCharType="end"/>
          </w:r>
        </w:sdtContent>
      </w:sdt>
      <w:r w:rsidRPr="00615769">
        <w:t>.</w:t>
      </w:r>
    </w:p>
    <w:p w14:paraId="65DE0AB2" w14:textId="77777777" w:rsidR="00635D65" w:rsidRDefault="00635D65" w:rsidP="00470E59">
      <w:pPr>
        <w:pStyle w:val="NormalBPBHEB"/>
      </w:pPr>
    </w:p>
    <w:p w14:paraId="28AFD832" w14:textId="4CB42567" w:rsidR="00B641DA" w:rsidRDefault="00B641DA" w:rsidP="00470E59">
      <w:pPr>
        <w:pStyle w:val="Heading2BPBHEB"/>
      </w:pPr>
      <w:r w:rsidRPr="00991688">
        <w:t xml:space="preserve">Healthcare </w:t>
      </w:r>
      <w:r w:rsidR="00635D65">
        <w:t>d</w:t>
      </w:r>
      <w:r w:rsidRPr="00991688">
        <w:t xml:space="preserve">ata </w:t>
      </w:r>
      <w:r w:rsidR="00635D65">
        <w:t>p</w:t>
      </w:r>
      <w:r w:rsidRPr="00991688">
        <w:t>rocessing</w:t>
      </w:r>
    </w:p>
    <w:p w14:paraId="6E428FDE" w14:textId="26B7DACE" w:rsidR="00B641DA" w:rsidRPr="00ED538D" w:rsidRDefault="00B641DA" w:rsidP="00EE643D">
      <w:pPr>
        <w:pStyle w:val="NormalBPBHEB"/>
      </w:pPr>
      <w:r w:rsidRPr="00615769">
        <w:t xml:space="preserve">In the healthcare sector, integrated pipelines </w:t>
      </w:r>
      <w:r w:rsidR="00470E59">
        <w:t>facilitate the processing of</w:t>
      </w:r>
      <w:r w:rsidRPr="00615769">
        <w:t xml:space="preserve"> unstructured clinical text by combining medical entity recognition with summarization techniques. For example, an NLP pipeline might extract relevant entities such as drug names, symptoms, or medical conditions from a patient's clinical notes, followed by summarizing these findings into actionable insights for healthcare professionals. This approach enhances the efficiency of clinical workflows, </w:t>
      </w:r>
      <w:r w:rsidR="00666027">
        <w:t>enabling practitioners to focus on patient care rather than</w:t>
      </w:r>
      <w:r w:rsidRPr="00615769">
        <w:t xml:space="preserve"> sifting through extensive medical records </w:t>
      </w:r>
      <w:sdt>
        <w:sdtPr>
          <w:id w:val="-122156968"/>
          <w:citation/>
        </w:sdtPr>
        <w:sdtContent>
          <w:r>
            <w:fldChar w:fldCharType="begin"/>
          </w:r>
          <w:r w:rsidRPr="00EE643D">
            <w:instrText xml:space="preserve"> CITATION Shickel2018 \l 1033 </w:instrText>
          </w:r>
          <w:r>
            <w:fldChar w:fldCharType="separate"/>
          </w:r>
          <w:r w:rsidR="004905A9" w:rsidRPr="004905A9">
            <w:rPr>
              <w:noProof/>
            </w:rPr>
            <w:t>[10]</w:t>
          </w:r>
          <w:r>
            <w:fldChar w:fldCharType="end"/>
          </w:r>
        </w:sdtContent>
      </w:sdt>
      <w:r w:rsidRPr="00615769">
        <w:t>.</w:t>
      </w:r>
    </w:p>
    <w:p w14:paraId="65037155" w14:textId="6E3EF0E9" w:rsidR="0007521F" w:rsidRDefault="0007521F" w:rsidP="00EE643D">
      <w:pPr>
        <w:pStyle w:val="NormalBPBHEB"/>
      </w:pPr>
      <w:r w:rsidRPr="00EE643D">
        <w:rPr>
          <w:i/>
          <w:iCs/>
        </w:rPr>
        <w:t>Figure 6.2</w:t>
      </w:r>
      <w:r w:rsidRPr="0007521F">
        <w:t xml:space="preserve"> </w:t>
      </w:r>
      <w:r w:rsidR="00746F41">
        <w:t>illustrates</w:t>
      </w:r>
      <w:r w:rsidRPr="0007521F">
        <w:t xml:space="preserve"> the integration of multiple NLP models within a unified Hugging Face pipeline, enabling simultaneous sentiment analysis, entity recognition, and intent detection for enriched text understanding</w:t>
      </w:r>
      <w:r w:rsidR="00635D65">
        <w:t>.</w:t>
      </w:r>
      <w:r w:rsidR="00C92A8D">
        <w:t xml:space="preserve"> </w:t>
      </w:r>
      <w:r w:rsidR="008F1453">
        <w:t>Performing</w:t>
      </w:r>
      <w:r w:rsidR="00C92A8D" w:rsidRPr="00C92A8D">
        <w:t xml:space="preserve"> multi-task inference using sentiment analysis, </w:t>
      </w:r>
      <w:r w:rsidR="00A60213">
        <w:t>NER</w:t>
      </w:r>
      <w:r w:rsidR="00C92A8D" w:rsidRPr="00C92A8D">
        <w:t xml:space="preserve">, and intent classification. </w:t>
      </w:r>
      <w:r w:rsidR="00C92A8D" w:rsidRPr="00F924BC">
        <w:t>This modular design enables comprehensive analysis of a single input and streamlines downstream decision-making in I</w:t>
      </w:r>
      <w:r w:rsidR="00A94D96">
        <w:t xml:space="preserve">: </w:t>
      </w:r>
    </w:p>
    <w:p w14:paraId="28BA15D4" w14:textId="77777777" w:rsidR="008C2686" w:rsidRDefault="00F57B76" w:rsidP="00666027">
      <w:pPr>
        <w:pStyle w:val="FigureBPBHEB"/>
      </w:pPr>
      <w:r>
        <w:rPr>
          <w:noProof/>
          <w:lang w:val="en-IN" w:eastAsia="en-IN"/>
        </w:rPr>
        <w:drawing>
          <wp:inline distT="0" distB="0" distL="0" distR="0" wp14:anchorId="6813E1F1" wp14:editId="417986FA">
            <wp:extent cx="3177177" cy="4765547"/>
            <wp:effectExtent l="0" t="0" r="4445" b="0"/>
            <wp:docPr id="1857562677" name="Picture 5"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62677" name="Picture 5" descr="A diagram of a medical procedure&#10;&#10;AI-generated content may be incorrect."/>
                    <pic:cNvPicPr/>
                  </pic:nvPicPr>
                  <pic:blipFill>
                    <a:blip r:embed="rId12"/>
                    <a:stretch>
                      <a:fillRect/>
                    </a:stretch>
                  </pic:blipFill>
                  <pic:spPr>
                    <a:xfrm>
                      <a:off x="0" y="0"/>
                      <a:ext cx="3184926" cy="4777170"/>
                    </a:xfrm>
                    <a:prstGeom prst="rect">
                      <a:avLst/>
                    </a:prstGeom>
                  </pic:spPr>
                </pic:pic>
              </a:graphicData>
            </a:graphic>
          </wp:inline>
        </w:drawing>
      </w:r>
    </w:p>
    <w:p w14:paraId="526AED5F" w14:textId="7FAD0F4E" w:rsidR="006B5089" w:rsidRDefault="008C2686" w:rsidP="00635D65">
      <w:pPr>
        <w:pStyle w:val="FigureCaptionBPBHEB"/>
      </w:pPr>
      <w:r w:rsidRPr="00666027">
        <w:rPr>
          <w:b/>
          <w:bCs w:val="0"/>
        </w:rPr>
        <w:t>Figure 6.</w:t>
      </w:r>
      <w:r w:rsidR="00635D65" w:rsidRPr="00666027">
        <w:rPr>
          <w:b/>
          <w:bCs w:val="0"/>
        </w:rPr>
        <w:t>2</w:t>
      </w:r>
      <w:r w:rsidR="00635D65">
        <w:t xml:space="preserve">: </w:t>
      </w:r>
      <w:r w:rsidRPr="00253886">
        <w:t>An integrated NLP pipeline</w:t>
      </w:r>
    </w:p>
    <w:p w14:paraId="58EC0D1A" w14:textId="77777777" w:rsidR="00635D65" w:rsidRDefault="00635D65" w:rsidP="00666027">
      <w:pPr>
        <w:pStyle w:val="NormalBPBHEB"/>
      </w:pPr>
    </w:p>
    <w:p w14:paraId="41414EA9" w14:textId="053924E6" w:rsidR="00991688" w:rsidRPr="00991688" w:rsidRDefault="00615769" w:rsidP="00666027">
      <w:pPr>
        <w:pStyle w:val="NormalBPBHEB"/>
      </w:pPr>
      <w:r w:rsidRPr="00615769">
        <w:t xml:space="preserve">To illustrate the integration of multiple models, the following code combines sentiment analysis and NER tasks into a single pipeline. This example </w:t>
      </w:r>
      <w:r w:rsidR="00CF3A0B" w:rsidRPr="00615769">
        <w:t>proves</w:t>
      </w:r>
      <w:r w:rsidRPr="00615769">
        <w:t xml:space="preserve"> how text inputs can be simultaneously processed for emotional tone and entity identification</w:t>
      </w:r>
      <w:r>
        <w:t>:</w:t>
      </w:r>
    </w:p>
    <w:p w14:paraId="01738FAD" w14:textId="6F92DF62" w:rsidR="00991688" w:rsidRPr="00666027" w:rsidRDefault="004C52FF" w:rsidP="007B7BC6">
      <w:pPr>
        <w:pStyle w:val="SC-Source"/>
      </w:pPr>
      <w:r>
        <w:t>```</w:t>
      </w:r>
      <w:r w:rsidRPr="004C52FF">
        <w:t>python …</w:t>
      </w:r>
    </w:p>
    <w:p w14:paraId="495B9100" w14:textId="2A7EFFB3" w:rsidR="00991688" w:rsidRPr="00666027" w:rsidRDefault="00991688" w:rsidP="007B7BC6">
      <w:pPr>
        <w:pStyle w:val="SC-Source"/>
      </w:pPr>
    </w:p>
    <w:p w14:paraId="58D68CD5" w14:textId="77777777" w:rsidR="00991688" w:rsidRPr="00666027" w:rsidRDefault="00991688" w:rsidP="007B7BC6">
      <w:pPr>
        <w:pStyle w:val="SC-Source"/>
      </w:pPr>
      <w:r w:rsidRPr="00666027">
        <w:t>from transformers import pipeline</w:t>
      </w:r>
    </w:p>
    <w:p w14:paraId="693B5262" w14:textId="77777777" w:rsidR="00615769" w:rsidRPr="00666027" w:rsidRDefault="00615769" w:rsidP="007B7BC6">
      <w:pPr>
        <w:pStyle w:val="SC-Source"/>
      </w:pPr>
    </w:p>
    <w:p w14:paraId="39E5B8E5" w14:textId="77777777" w:rsidR="00991688" w:rsidRPr="00666027" w:rsidRDefault="00991688" w:rsidP="007B7BC6">
      <w:pPr>
        <w:pStyle w:val="SC-Source"/>
      </w:pPr>
      <w:r w:rsidRPr="00666027">
        <w:t># Load pipelines</w:t>
      </w:r>
      <w:r w:rsidRPr="00666027">
        <w:br/>
      </w:r>
      <w:proofErr w:type="spellStart"/>
      <w:r w:rsidRPr="00666027">
        <w:t>sentiment_pipeline</w:t>
      </w:r>
      <w:proofErr w:type="spellEnd"/>
      <w:r w:rsidRPr="00666027">
        <w:t xml:space="preserve"> = pipeline("sentiment-analysis")</w:t>
      </w:r>
      <w:r w:rsidRPr="00666027">
        <w:br/>
      </w:r>
      <w:proofErr w:type="spellStart"/>
      <w:r w:rsidRPr="00666027">
        <w:t>ner_pipeline</w:t>
      </w:r>
      <w:proofErr w:type="spellEnd"/>
      <w:r w:rsidRPr="00666027">
        <w:t xml:space="preserve"> = pipeline("</w:t>
      </w:r>
      <w:proofErr w:type="spellStart"/>
      <w:r w:rsidRPr="00666027">
        <w:t>ner</w:t>
      </w:r>
      <w:proofErr w:type="spellEnd"/>
      <w:r w:rsidRPr="00666027">
        <w:t>")</w:t>
      </w:r>
    </w:p>
    <w:p w14:paraId="3CF30A26" w14:textId="77777777" w:rsidR="00991688" w:rsidRPr="00666027" w:rsidRDefault="00991688" w:rsidP="007B7BC6">
      <w:pPr>
        <w:pStyle w:val="SC-Source"/>
      </w:pPr>
      <w:r w:rsidRPr="00666027">
        <w:t># Example text</w:t>
      </w:r>
      <w:r w:rsidRPr="00666027">
        <w:br/>
      </w:r>
      <w:proofErr w:type="spellStart"/>
      <w:r w:rsidRPr="00666027">
        <w:t>text</w:t>
      </w:r>
      <w:proofErr w:type="spellEnd"/>
      <w:r w:rsidRPr="00666027">
        <w:t xml:space="preserve"> = "Zinnia Health provides excellent AI-driven care solutions."</w:t>
      </w:r>
    </w:p>
    <w:p w14:paraId="0B841E06" w14:textId="77777777" w:rsidR="00615769" w:rsidRPr="00666027" w:rsidRDefault="00615769" w:rsidP="007B7BC6">
      <w:pPr>
        <w:pStyle w:val="SC-Source"/>
      </w:pPr>
    </w:p>
    <w:p w14:paraId="52D92F4B" w14:textId="77777777" w:rsidR="00991688" w:rsidRPr="00666027" w:rsidRDefault="00991688" w:rsidP="007B7BC6">
      <w:pPr>
        <w:pStyle w:val="SC-Source"/>
      </w:pPr>
      <w:r w:rsidRPr="00666027">
        <w:t># Process text with both pipelines</w:t>
      </w:r>
      <w:r w:rsidRPr="00666027">
        <w:br/>
        <w:t xml:space="preserve">sentiment = </w:t>
      </w:r>
      <w:proofErr w:type="spellStart"/>
      <w:r w:rsidRPr="00666027">
        <w:t>sentiment_pipeline</w:t>
      </w:r>
      <w:proofErr w:type="spellEnd"/>
      <w:r w:rsidRPr="00666027">
        <w:t>(text)</w:t>
      </w:r>
      <w:r w:rsidRPr="00666027">
        <w:br/>
        <w:t xml:space="preserve">entities = </w:t>
      </w:r>
      <w:proofErr w:type="spellStart"/>
      <w:r w:rsidRPr="00666027">
        <w:t>ner_pipeline</w:t>
      </w:r>
      <w:proofErr w:type="spellEnd"/>
      <w:r w:rsidRPr="00666027">
        <w:t>(text)</w:t>
      </w:r>
    </w:p>
    <w:p w14:paraId="70F821C4" w14:textId="77777777" w:rsidR="00991688" w:rsidRPr="00E0603B" w:rsidRDefault="00991688" w:rsidP="007B7BC6">
      <w:pPr>
        <w:pStyle w:val="SC-Source"/>
      </w:pPr>
      <w:r w:rsidRPr="00E0603B">
        <w:t>print("Sentiment:", sentiment)</w:t>
      </w:r>
      <w:r w:rsidRPr="00E0603B">
        <w:br/>
        <w:t>print("Entities:", entities)</w:t>
      </w:r>
    </w:p>
    <w:p w14:paraId="48F5A002" w14:textId="2B427D11" w:rsidR="00A14E18" w:rsidRDefault="00A14E18" w:rsidP="007B7BC6">
      <w:pPr>
        <w:pStyle w:val="SC-Source"/>
      </w:pPr>
      <w:r>
        <w:t>```</w:t>
      </w:r>
    </w:p>
    <w:p w14:paraId="478EF7E7" w14:textId="77777777" w:rsidR="00635D65" w:rsidRPr="00635D65" w:rsidRDefault="00635D65" w:rsidP="00666027">
      <w:pPr>
        <w:pStyle w:val="NormalBPBHEB"/>
      </w:pPr>
    </w:p>
    <w:p w14:paraId="78250CEA" w14:textId="053C13E2" w:rsidR="00615769" w:rsidRPr="00615769" w:rsidRDefault="00615769" w:rsidP="00666027">
      <w:pPr>
        <w:pStyle w:val="NormalBPBHEB"/>
      </w:pPr>
      <w:r w:rsidRPr="00615769">
        <w:t xml:space="preserve">This Python script </w:t>
      </w:r>
      <w:r w:rsidR="00953084">
        <w:t>demonstrates integrating two pre-trained models into a unified pipeline for</w:t>
      </w:r>
      <w:r w:rsidRPr="00615769">
        <w:t xml:space="preserve"> sentiment analysis and </w:t>
      </w:r>
      <w:r w:rsidR="00A60213">
        <w:t>NER</w:t>
      </w:r>
      <w:r w:rsidRPr="00615769">
        <w:t xml:space="preserve">. The pipeline function from Hugging Face is </w:t>
      </w:r>
      <w:r w:rsidR="00CF3A0B" w:rsidRPr="00615769">
        <w:t>used</w:t>
      </w:r>
      <w:r w:rsidRPr="00615769">
        <w:t xml:space="preserve"> to load the respective models with pre-configured settings</w:t>
      </w:r>
      <w:r w:rsidR="00635D65">
        <w:t>, such as:</w:t>
      </w:r>
    </w:p>
    <w:p w14:paraId="406D5E26" w14:textId="45AABDCA" w:rsidR="00615769" w:rsidRPr="00635D65" w:rsidRDefault="00615769" w:rsidP="00666027">
      <w:pPr>
        <w:pStyle w:val="NormalBPBHEB"/>
        <w:numPr>
          <w:ilvl w:val="0"/>
          <w:numId w:val="33"/>
        </w:numPr>
      </w:pPr>
      <w:r w:rsidRPr="00666027">
        <w:rPr>
          <w:b/>
          <w:bCs/>
        </w:rPr>
        <w:t xml:space="preserve">Loading </w:t>
      </w:r>
      <w:r w:rsidR="00635D65" w:rsidRPr="00666027">
        <w:rPr>
          <w:b/>
          <w:bCs/>
        </w:rPr>
        <w:t>p</w:t>
      </w:r>
      <w:r w:rsidRPr="00666027">
        <w:rPr>
          <w:b/>
          <w:bCs/>
        </w:rPr>
        <w:t>ipelines</w:t>
      </w:r>
      <w:r w:rsidRPr="00615769">
        <w:t>:</w:t>
      </w:r>
      <w:r w:rsidR="00635D65">
        <w:t xml:space="preserve"> </w:t>
      </w:r>
      <w:r w:rsidRPr="00635D65">
        <w:t xml:space="preserve">The script begins by initializing two separate pipelines: one for sentiment analysis </w:t>
      </w:r>
      <w:r w:rsidRPr="00666027">
        <w:rPr>
          <w:rStyle w:val="CodeinTextBPBHEBChar"/>
        </w:rPr>
        <w:t>(pipeline("sentiment-analysis"))</w:t>
      </w:r>
      <w:r w:rsidRPr="00635D65">
        <w:t xml:space="preserve"> and another for NER </w:t>
      </w:r>
      <w:r w:rsidRPr="00666027">
        <w:rPr>
          <w:rStyle w:val="CodeinTextBPBHEBChar"/>
        </w:rPr>
        <w:t>(pipeline("</w:t>
      </w:r>
      <w:proofErr w:type="spellStart"/>
      <w:r w:rsidRPr="00666027">
        <w:rPr>
          <w:rStyle w:val="CodeinTextBPBHEBChar"/>
        </w:rPr>
        <w:t>ner</w:t>
      </w:r>
      <w:proofErr w:type="spellEnd"/>
      <w:r w:rsidRPr="00666027">
        <w:rPr>
          <w:rStyle w:val="CodeinTextBPBHEBChar"/>
        </w:rPr>
        <w:t>"))</w:t>
      </w:r>
      <w:r w:rsidRPr="00635D65">
        <w:t>. These pipelines encapsulate the complexity of model loading, tokenization, and inference, allowing for straightforward implementation.</w:t>
      </w:r>
    </w:p>
    <w:p w14:paraId="3EC1BC6F" w14:textId="07F9551D" w:rsidR="00615769" w:rsidRPr="00635D65" w:rsidRDefault="00615769" w:rsidP="00666027">
      <w:pPr>
        <w:pStyle w:val="NormalBPBHEB"/>
        <w:numPr>
          <w:ilvl w:val="0"/>
          <w:numId w:val="33"/>
        </w:numPr>
      </w:pPr>
      <w:r w:rsidRPr="00186285">
        <w:rPr>
          <w:b/>
          <w:bCs/>
        </w:rPr>
        <w:t xml:space="preserve">Text </w:t>
      </w:r>
      <w:r w:rsidR="00635D65" w:rsidRPr="00186285">
        <w:rPr>
          <w:b/>
          <w:bCs/>
        </w:rPr>
        <w:t>i</w:t>
      </w:r>
      <w:r w:rsidRPr="00186285">
        <w:rPr>
          <w:b/>
          <w:bCs/>
        </w:rPr>
        <w:t>nput</w:t>
      </w:r>
      <w:r w:rsidRPr="00615769">
        <w:t>:</w:t>
      </w:r>
      <w:r w:rsidR="00635D65">
        <w:t xml:space="preserve"> </w:t>
      </w:r>
      <w:r w:rsidRPr="00635D65">
        <w:t xml:space="preserve">The example text, </w:t>
      </w:r>
      <w:r w:rsidRPr="00666027">
        <w:rPr>
          <w:rStyle w:val="CodeinTextBPBHEBChar"/>
        </w:rPr>
        <w:t>"Zinnia Health provides excellent AI-driven care solutions."</w:t>
      </w:r>
      <w:r w:rsidRPr="00666027">
        <w:t>,</w:t>
      </w:r>
      <w:r w:rsidRPr="00635D65">
        <w:t xml:space="preserve"> is processed through both pipelines to analyze its sentiment and extract entities. This input </w:t>
      </w:r>
      <w:r w:rsidR="00953084">
        <w:t>demonstrates a typical real-world scenario in which</w:t>
      </w:r>
      <w:r w:rsidRPr="00635D65">
        <w:t xml:space="preserve"> a single piece of text requires multi-layered analysis.</w:t>
      </w:r>
    </w:p>
    <w:p w14:paraId="66C668AE" w14:textId="36181F12" w:rsidR="00615769" w:rsidRPr="00635D65" w:rsidRDefault="00615769" w:rsidP="00666027">
      <w:pPr>
        <w:pStyle w:val="NormalBPBHEB"/>
        <w:numPr>
          <w:ilvl w:val="0"/>
          <w:numId w:val="33"/>
        </w:numPr>
      </w:pPr>
      <w:r w:rsidRPr="00186285">
        <w:rPr>
          <w:b/>
          <w:bCs/>
        </w:rPr>
        <w:t>Processing</w:t>
      </w:r>
      <w:r w:rsidRPr="00615769">
        <w:t>:</w:t>
      </w:r>
      <w:r w:rsidR="00635D65">
        <w:t xml:space="preserve"> </w:t>
      </w:r>
      <w:r w:rsidRPr="00635D65">
        <w:t xml:space="preserve">The </w:t>
      </w:r>
      <w:r w:rsidRPr="00666027">
        <w:rPr>
          <w:i/>
          <w:iCs/>
        </w:rPr>
        <w:t>sentiment analysis pipeline</w:t>
      </w:r>
      <w:r w:rsidRPr="00635D65">
        <w:t xml:space="preserve"> </w:t>
      </w:r>
      <w:r w:rsidR="009F0590" w:rsidRPr="00635D65">
        <w:t xml:space="preserve">determines the emotional tone of the text, outputting a label (e.g., </w:t>
      </w:r>
      <w:r w:rsidR="009F0590" w:rsidRPr="00666027">
        <w:rPr>
          <w:rStyle w:val="CodeinTextBPBHEBChar"/>
        </w:rPr>
        <w:t>"POSITIVE"</w:t>
      </w:r>
      <w:r w:rsidR="009F0590" w:rsidRPr="00635D65">
        <w:t xml:space="preserve"> or </w:t>
      </w:r>
      <w:r w:rsidR="009F0590" w:rsidRPr="00666027">
        <w:rPr>
          <w:rStyle w:val="CodeinTextBPBHEBChar"/>
        </w:rPr>
        <w:t>"NEGATIVE"</w:t>
      </w:r>
      <w:r w:rsidR="009F0590" w:rsidRPr="00635D65">
        <w:t>) and a confidence score indicating</w:t>
      </w:r>
      <w:r w:rsidRPr="00635D65">
        <w:t xml:space="preserve"> the model's certainty.</w:t>
      </w:r>
    </w:p>
    <w:p w14:paraId="64AAB905" w14:textId="128B4E2D" w:rsidR="00615769" w:rsidRPr="00615769" w:rsidRDefault="00615769" w:rsidP="00666027">
      <w:pPr>
        <w:pStyle w:val="NormalBPBHEB"/>
        <w:ind w:left="720"/>
      </w:pPr>
      <w:r w:rsidRPr="00615769">
        <w:t xml:space="preserve">The </w:t>
      </w:r>
      <w:r w:rsidRPr="00666027">
        <w:t>NER pipeline</w:t>
      </w:r>
      <w:r w:rsidRPr="00615769">
        <w:t xml:space="preserve"> </w:t>
      </w:r>
      <w:r w:rsidR="00CF3A0B" w:rsidRPr="00615769">
        <w:t>finds</w:t>
      </w:r>
      <w:r w:rsidRPr="00615769">
        <w:t xml:space="preserve"> entities within the text, such as "Zinnia Health" (an organization) and "AI-driven care solutions" (a concept or service). Each identified entity is paired with its category and positional indices in the input text.</w:t>
      </w:r>
    </w:p>
    <w:p w14:paraId="0488DE8B" w14:textId="247CAF05" w:rsidR="00615769" w:rsidRPr="00615769" w:rsidRDefault="00615769" w:rsidP="00666027">
      <w:pPr>
        <w:pStyle w:val="NormalBPBHEB"/>
        <w:numPr>
          <w:ilvl w:val="0"/>
          <w:numId w:val="33"/>
        </w:numPr>
      </w:pPr>
      <w:r w:rsidRPr="00666027">
        <w:rPr>
          <w:b/>
          <w:bCs/>
        </w:rPr>
        <w:t xml:space="preserve">Output </w:t>
      </w:r>
      <w:r w:rsidR="00635D65" w:rsidRPr="00666027">
        <w:rPr>
          <w:b/>
          <w:bCs/>
        </w:rPr>
        <w:t>i</w:t>
      </w:r>
      <w:r w:rsidRPr="00666027">
        <w:rPr>
          <w:b/>
          <w:bCs/>
        </w:rPr>
        <w:t>nterpretation</w:t>
      </w:r>
      <w:r w:rsidR="00635D65">
        <w:t xml:space="preserve">: </w:t>
      </w:r>
      <w:r w:rsidRPr="00615769">
        <w:t>The results are printed, displaying both the sentiment label and identified entities. For instance:</w:t>
      </w:r>
    </w:p>
    <w:p w14:paraId="11CE394A" w14:textId="3C758C7F" w:rsidR="00615769" w:rsidRPr="00666027" w:rsidRDefault="003E3E51" w:rsidP="007B7BC6">
      <w:pPr>
        <w:pStyle w:val="SC-Source"/>
      </w:pPr>
      <w:r>
        <w:t>``</w:t>
      </w:r>
      <w:r w:rsidR="00615769" w:rsidRPr="00666027">
        <w:t>`</w:t>
      </w:r>
      <w:proofErr w:type="spellStart"/>
      <w:r w:rsidR="00615769" w:rsidRPr="00666027">
        <w:t>css</w:t>
      </w:r>
      <w:proofErr w:type="spellEnd"/>
      <w:r w:rsidRPr="003E3E51">
        <w:rPr>
          <w:lang w:val="en-US"/>
        </w:rPr>
        <w:t xml:space="preserve"> …</w:t>
      </w:r>
    </w:p>
    <w:p w14:paraId="2F78879A" w14:textId="7825413E" w:rsidR="00615769" w:rsidRPr="00666027" w:rsidRDefault="00615769" w:rsidP="007B7BC6">
      <w:pPr>
        <w:pStyle w:val="SC-Source"/>
      </w:pPr>
    </w:p>
    <w:p w14:paraId="3DF6EFDE" w14:textId="77777777" w:rsidR="00615769" w:rsidRPr="00666027" w:rsidRDefault="00615769" w:rsidP="007B7BC6">
      <w:pPr>
        <w:pStyle w:val="SC-Source"/>
      </w:pPr>
      <w:r w:rsidRPr="00666027">
        <w:t>Sentiment: [{'label': 'POSITIVE', 'score': 0.97}]</w:t>
      </w:r>
    </w:p>
    <w:p w14:paraId="455CF815" w14:textId="77777777" w:rsidR="00615769" w:rsidRPr="00666027" w:rsidRDefault="00615769" w:rsidP="007B7BC6">
      <w:pPr>
        <w:pStyle w:val="SC-Source"/>
      </w:pPr>
      <w:r w:rsidRPr="00666027">
        <w:t>Entities: [{'entity': 'B-ORG', 'score': 0.95, 'index': 1, 'word': 'Zinnia Health'}]</w:t>
      </w:r>
    </w:p>
    <w:p w14:paraId="12810A1A" w14:textId="345EC9E6" w:rsidR="001D674F" w:rsidRPr="00666027" w:rsidRDefault="001D674F" w:rsidP="007B7BC6">
      <w:pPr>
        <w:pStyle w:val="SC-Source"/>
      </w:pPr>
      <w:r w:rsidRPr="00666027">
        <w:t>`</w:t>
      </w:r>
      <w:r w:rsidR="00F66524">
        <w:t>``</w:t>
      </w:r>
    </w:p>
    <w:p w14:paraId="7A344E04" w14:textId="0342EF1D" w:rsidR="00991688" w:rsidRDefault="003E4E77" w:rsidP="00635D65">
      <w:pPr>
        <w:pStyle w:val="NormalBPBHEB"/>
      </w:pPr>
      <w:r>
        <w:t xml:space="preserve">This integration </w:t>
      </w:r>
      <w:r w:rsidR="00730CFA">
        <w:t xml:space="preserve">demonstrates how pipelines can </w:t>
      </w:r>
      <w:r w:rsidR="00590914">
        <w:t>manage</w:t>
      </w:r>
      <w:r w:rsidR="00730CFA">
        <w:t xml:space="preserve"> multiple NLP tasks simultaneously, </w:t>
      </w:r>
      <w:r w:rsidR="00953084">
        <w:t>reducing the number of</w:t>
      </w:r>
      <w:r w:rsidR="00730CFA">
        <w:t xml:space="preserve"> processing steps</w:t>
      </w:r>
      <w:r>
        <w:t xml:space="preserve">. Using pre-trained models speeds up deployment and </w:t>
      </w:r>
      <w:r w:rsidR="00590914" w:rsidRPr="00590914">
        <w:t>reduces resource utilizatio</w:t>
      </w:r>
      <w:r w:rsidR="002E7515">
        <w:t>n</w:t>
      </w:r>
      <w:r w:rsidR="00730CFA">
        <w:t>, making them an ideal solution for applications that require</w:t>
      </w:r>
      <w:r>
        <w:t xml:space="preserve"> complex analysis. This method is </w:t>
      </w:r>
      <w:r w:rsidR="00143C31">
        <w:t>beneficial</w:t>
      </w:r>
      <w:r w:rsidR="00730CFA">
        <w:t xml:space="preserve"> when efficiency and accuracy are crucial</w:t>
      </w:r>
      <w:r>
        <w:t>, such as in automated reporting, customer feedback analysis, and clinical data management.</w:t>
      </w:r>
    </w:p>
    <w:p w14:paraId="32B6BCF0" w14:textId="77777777" w:rsidR="00635D65" w:rsidRPr="00991688" w:rsidRDefault="00635D65" w:rsidP="00666027">
      <w:pPr>
        <w:pStyle w:val="NormalBPBHEB"/>
      </w:pPr>
    </w:p>
    <w:p w14:paraId="43A1EC5C" w14:textId="37D478C7" w:rsidR="00991688" w:rsidRPr="00991688" w:rsidRDefault="00991688" w:rsidP="00666027">
      <w:pPr>
        <w:pStyle w:val="Heading1BPBHEB"/>
      </w:pPr>
      <w:r w:rsidRPr="00991688">
        <w:t xml:space="preserve">Managing and </w:t>
      </w:r>
      <w:r w:rsidR="00635D65">
        <w:t>s</w:t>
      </w:r>
      <w:r w:rsidRPr="00991688">
        <w:t xml:space="preserve">caling </w:t>
      </w:r>
      <w:r w:rsidR="00635D65">
        <w:t>p</w:t>
      </w:r>
      <w:r w:rsidRPr="00991688">
        <w:t xml:space="preserve">ipelines for </w:t>
      </w:r>
      <w:r w:rsidR="00635D65">
        <w:t>p</w:t>
      </w:r>
      <w:r w:rsidRPr="00991688">
        <w:t xml:space="preserve">roduction </w:t>
      </w:r>
      <w:r w:rsidR="00635D65">
        <w:t>u</w:t>
      </w:r>
      <w:r w:rsidRPr="00991688">
        <w:t>se</w:t>
      </w:r>
    </w:p>
    <w:p w14:paraId="003FD4F7" w14:textId="424C702C" w:rsidR="00635D65" w:rsidRDefault="00873E90" w:rsidP="00666027">
      <w:pPr>
        <w:pStyle w:val="NormalBPBHEB"/>
      </w:pPr>
      <w:r w:rsidRPr="00873E90">
        <w:t xml:space="preserve">The transition from development to production is a critical phase in deploying NLP pipelines. Effective management and scaling strategies are essential to ensure that pipelines perform reliably under diverse conditions, </w:t>
      </w:r>
      <w:r w:rsidR="007B4681" w:rsidRPr="00873E90">
        <w:t>manage</w:t>
      </w:r>
      <w:r w:rsidRPr="00873E90">
        <w:t xml:space="preserve"> high workloads, and </w:t>
      </w:r>
      <w:r w:rsidR="00A91EDE">
        <w:t>maintain</w:t>
      </w:r>
      <w:r w:rsidR="002F083F" w:rsidRPr="00873E90">
        <w:t xml:space="preserve"> </w:t>
      </w:r>
      <w:r w:rsidRPr="00873E90">
        <w:t xml:space="preserve">consistency across various deployment environments. This section </w:t>
      </w:r>
      <w:r w:rsidR="00A91EDE">
        <w:t xml:space="preserve">examines deployment strategies, scaling techniques, and monitoring tools, </w:t>
      </w:r>
      <w:r w:rsidR="00844CE5">
        <w:t>offering practical guidance for managing NLP pipelines in</w:t>
      </w:r>
      <w:r w:rsidRPr="00873E90">
        <w:t xml:space="preserve"> real-world applications. By understanding and implementing these approaches, practitioners can optimize pipeline performance while minimizing operational overhead </w:t>
      </w:r>
      <w:sdt>
        <w:sdtPr>
          <w:id w:val="1906260122"/>
          <w:citation/>
        </w:sdtPr>
        <w:sdtContent>
          <w:r w:rsidR="00955B4C">
            <w:fldChar w:fldCharType="begin"/>
          </w:r>
          <w:r w:rsidR="00955B4C" w:rsidRPr="00730CFA">
            <w:instrText xml:space="preserve"> CITATION Loshchilov2016 \l 1033 </w:instrText>
          </w:r>
          <w:r w:rsidR="00955B4C">
            <w:fldChar w:fldCharType="separate"/>
          </w:r>
          <w:r w:rsidR="004905A9" w:rsidRPr="004905A9">
            <w:rPr>
              <w:noProof/>
            </w:rPr>
            <w:t>[11]</w:t>
          </w:r>
          <w:r w:rsidR="00955B4C">
            <w:fldChar w:fldCharType="end"/>
          </w:r>
        </w:sdtContent>
      </w:sdt>
      <w:r w:rsidRPr="00873E90">
        <w:t xml:space="preserve">; </w:t>
      </w:r>
      <w:sdt>
        <w:sdtPr>
          <w:id w:val="1734343646"/>
          <w:citation/>
        </w:sdtPr>
        <w:sdtContent>
          <w:r w:rsidR="00955B4C">
            <w:fldChar w:fldCharType="begin"/>
          </w:r>
          <w:r w:rsidR="00955B4C" w:rsidRPr="00730CFA">
            <w:instrText xml:space="preserve"> CITATION Kingma2015 \l 1033 </w:instrText>
          </w:r>
          <w:r w:rsidR="00955B4C">
            <w:fldChar w:fldCharType="separate"/>
          </w:r>
          <w:r w:rsidR="004905A9" w:rsidRPr="004905A9">
            <w:rPr>
              <w:noProof/>
            </w:rPr>
            <w:t>[12]</w:t>
          </w:r>
          <w:r w:rsidR="00955B4C">
            <w:fldChar w:fldCharType="end"/>
          </w:r>
        </w:sdtContent>
      </w:sdt>
      <w:r w:rsidRPr="00873E90">
        <w:t>.</w:t>
      </w:r>
    </w:p>
    <w:p w14:paraId="548DFCBB" w14:textId="77777777" w:rsidR="00A60213" w:rsidRPr="00873E90" w:rsidRDefault="00A60213" w:rsidP="00666027">
      <w:pPr>
        <w:pStyle w:val="NormalBPBHEB"/>
      </w:pPr>
    </w:p>
    <w:p w14:paraId="35F55778" w14:textId="76D60A55" w:rsidR="00991688" w:rsidRDefault="00991688" w:rsidP="00666027">
      <w:pPr>
        <w:pStyle w:val="Heading3BPBHEB"/>
      </w:pPr>
      <w:r w:rsidRPr="00991688">
        <w:t xml:space="preserve">Deployment </w:t>
      </w:r>
      <w:r w:rsidR="00635D65">
        <w:t>s</w:t>
      </w:r>
      <w:r w:rsidRPr="00991688">
        <w:t>trategies</w:t>
      </w:r>
    </w:p>
    <w:p w14:paraId="5E908378" w14:textId="1A0F759D" w:rsidR="00873E90" w:rsidRDefault="00873E90" w:rsidP="00666027">
      <w:pPr>
        <w:pStyle w:val="NormalBPBHEB"/>
      </w:pPr>
      <w:r w:rsidRPr="00873E90">
        <w:t xml:space="preserve">Deploying NLP pipelines in production requires robust and scalable solutions to ensure consistent performance and reliability. Strategies </w:t>
      </w:r>
      <w:r w:rsidR="00A41284">
        <w:t>such as containerization, load balancing, and monitoring are essential</w:t>
      </w:r>
      <w:r w:rsidRPr="00873E90">
        <w:t xml:space="preserve"> for achieving these goals.</w:t>
      </w:r>
    </w:p>
    <w:p w14:paraId="4CB28916" w14:textId="1D62D36F" w:rsidR="00466086" w:rsidRDefault="00466086" w:rsidP="00666027">
      <w:pPr>
        <w:pStyle w:val="NormalBPBHEB"/>
      </w:pPr>
      <w:r w:rsidRPr="00666027">
        <w:rPr>
          <w:i/>
          <w:iCs/>
        </w:rPr>
        <w:t>Figure 6.3</w:t>
      </w:r>
      <w:r>
        <w:t xml:space="preserve"> illustrates a scalable, production-grade architecture for deploying NLP pipelines using containerization, load balancing, and monitoring tools to ensure high availability and operational efficiency</w:t>
      </w:r>
      <w:r w:rsidR="00FD42D1">
        <w:t xml:space="preserve">. </w:t>
      </w:r>
      <w:r w:rsidR="00FD42D1" w:rsidRPr="009039CF">
        <w:t xml:space="preserve">Client requests are routed through a load balancer to containerized services running Hugging Face pipelines, </w:t>
      </w:r>
      <w:r w:rsidR="00FD42D1">
        <w:t>which are monitored in real-time</w:t>
      </w:r>
      <w:r w:rsidR="00FD42D1" w:rsidRPr="009039CF">
        <w:t xml:space="preserve"> using observability tools. This setup ensures consistent performance</w:t>
      </w:r>
      <w:r w:rsidR="00635D65">
        <w:t>:</w:t>
      </w:r>
    </w:p>
    <w:p w14:paraId="632193CE" w14:textId="23AA9C57" w:rsidR="00C01183" w:rsidRDefault="00466086" w:rsidP="00186285">
      <w:pPr>
        <w:pStyle w:val="FigureBPBHEB"/>
      </w:pPr>
      <w:r>
        <w:rPr>
          <w:noProof/>
          <w:lang w:val="en-IN" w:eastAsia="en-IN"/>
        </w:rPr>
        <w:drawing>
          <wp:inline distT="0" distB="0" distL="0" distR="0" wp14:anchorId="14B36CDD" wp14:editId="7ECC2285">
            <wp:extent cx="5029200" cy="3352800"/>
            <wp:effectExtent l="0" t="0" r="0" b="0"/>
            <wp:docPr id="477692824" name="Picture 6"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5609" name="Picture 6" descr="A diagram of a software development&#10;&#10;AI-generated content may be incorrect."/>
                    <pic:cNvPicPr/>
                  </pic:nvPicPr>
                  <pic:blipFill>
                    <a:blip r:embed="rId13"/>
                    <a:stretch>
                      <a:fillRect/>
                    </a:stretch>
                  </pic:blipFill>
                  <pic:spPr>
                    <a:xfrm>
                      <a:off x="0" y="0"/>
                      <a:ext cx="5029200" cy="3352800"/>
                    </a:xfrm>
                    <a:prstGeom prst="rect">
                      <a:avLst/>
                    </a:prstGeom>
                  </pic:spPr>
                </pic:pic>
              </a:graphicData>
            </a:graphic>
          </wp:inline>
        </w:drawing>
      </w:r>
    </w:p>
    <w:p w14:paraId="43C9E66E" w14:textId="77777777" w:rsidR="00A60213" w:rsidRDefault="00466086" w:rsidP="00C01183">
      <w:pPr>
        <w:pStyle w:val="FigureCaptionBPBHEB"/>
      </w:pPr>
      <w:r w:rsidRPr="00186285">
        <w:rPr>
          <w:b/>
          <w:bCs w:val="0"/>
        </w:rPr>
        <w:t>Figure 6.</w:t>
      </w:r>
      <w:r w:rsidR="00C01183" w:rsidRPr="00186285">
        <w:rPr>
          <w:b/>
          <w:bCs w:val="0"/>
        </w:rPr>
        <w:t>3</w:t>
      </w:r>
      <w:r w:rsidR="00C01183">
        <w:t xml:space="preserve">: </w:t>
      </w:r>
      <w:r w:rsidRPr="009039CF">
        <w:t>Architecture of a scalable NLP pipeline deployment</w:t>
      </w:r>
    </w:p>
    <w:p w14:paraId="0F35500E" w14:textId="6AE10497" w:rsidR="00466086" w:rsidRDefault="00466086" w:rsidP="00C01183">
      <w:pPr>
        <w:pStyle w:val="FigureCaptionBPBHEB"/>
      </w:pPr>
    </w:p>
    <w:p w14:paraId="20AE21E9" w14:textId="6F9F2459" w:rsidR="00873E90" w:rsidRDefault="00991688" w:rsidP="00186285">
      <w:pPr>
        <w:pStyle w:val="Heading3BPBHEB"/>
      </w:pPr>
      <w:r w:rsidRPr="00991688">
        <w:t>Containerization</w:t>
      </w:r>
    </w:p>
    <w:p w14:paraId="655689DE" w14:textId="4FBCB09A" w:rsidR="00873E90" w:rsidRDefault="00873E90" w:rsidP="00C01183">
      <w:pPr>
        <w:pStyle w:val="NormalBPBHEB"/>
      </w:pPr>
      <w:r w:rsidRPr="00873E90">
        <w:t xml:space="preserve">Containerization, using tools like Docker, allows pipelines to run in isolated, reproducible environments. By encapsulating code, dependencies, and configurations, containers </w:t>
      </w:r>
      <w:r w:rsidR="00CF3A0B" w:rsidRPr="00873E90">
        <w:t>cut</w:t>
      </w:r>
      <w:r w:rsidRPr="00873E90">
        <w:t xml:space="preserve"> discrepancies across development, testing, and production setups. For instance, deploying a sentiment analysis pipeline within a Docker container ensures that the same environment is </w:t>
      </w:r>
      <w:r w:rsidR="005E4D3A">
        <w:t>maintained</w:t>
      </w:r>
      <w:r w:rsidRPr="00873E90">
        <w:t xml:space="preserve"> across local machines and cloud servers. Docker Compose</w:t>
      </w:r>
      <w:r w:rsidR="00844CE5">
        <w:t>,</w:t>
      </w:r>
      <w:r w:rsidRPr="00873E90">
        <w:t xml:space="preserve"> or Kubernetes</w:t>
      </w:r>
      <w:r w:rsidR="00844CE5">
        <w:t>,</w:t>
      </w:r>
      <w:r w:rsidRPr="00873E90">
        <w:t xml:space="preserve"> can further streamline orchestration and scaling across multiple containers </w:t>
      </w:r>
      <w:sdt>
        <w:sdtPr>
          <w:id w:val="-613520046"/>
          <w:citation/>
        </w:sdtPr>
        <w:sdtContent>
          <w:r w:rsidR="00955B4C">
            <w:fldChar w:fldCharType="begin"/>
          </w:r>
          <w:r w:rsidR="00955B4C" w:rsidRPr="00730CFA">
            <w:instrText xml:space="preserve"> CITATION Merkel2014 \l 1033 </w:instrText>
          </w:r>
          <w:r w:rsidR="00955B4C">
            <w:fldChar w:fldCharType="separate"/>
          </w:r>
          <w:r w:rsidR="004905A9" w:rsidRPr="004905A9">
            <w:rPr>
              <w:noProof/>
            </w:rPr>
            <w:t>[13]</w:t>
          </w:r>
          <w:r w:rsidR="00955B4C">
            <w:fldChar w:fldCharType="end"/>
          </w:r>
        </w:sdtContent>
      </w:sdt>
      <w:r w:rsidRPr="00873E90">
        <w:t>.</w:t>
      </w:r>
    </w:p>
    <w:p w14:paraId="4FCBEA7B" w14:textId="77777777" w:rsidR="00C01183" w:rsidRDefault="00C01183" w:rsidP="00802862">
      <w:pPr>
        <w:pStyle w:val="NormalBPBHEB"/>
      </w:pPr>
    </w:p>
    <w:p w14:paraId="02507736" w14:textId="7C074099" w:rsidR="00873E90" w:rsidRDefault="00991688" w:rsidP="00802862">
      <w:pPr>
        <w:pStyle w:val="Heading3BPBHEB"/>
      </w:pPr>
      <w:r w:rsidRPr="00991688">
        <w:t xml:space="preserve">Load </w:t>
      </w:r>
      <w:r w:rsidR="00C01183">
        <w:t>b</w:t>
      </w:r>
      <w:r w:rsidRPr="00991688">
        <w:t>alancing</w:t>
      </w:r>
    </w:p>
    <w:p w14:paraId="08220B68" w14:textId="1C4BBC9D" w:rsidR="00873E90" w:rsidRDefault="008E00EF" w:rsidP="00C01183">
      <w:pPr>
        <w:pStyle w:val="NormalBPBHEB"/>
      </w:pPr>
      <w:r>
        <w:t xml:space="preserve">Load balancing distributes incoming requests across multiple servers, ensuring </w:t>
      </w:r>
      <w:r w:rsidR="004E121D">
        <w:t xml:space="preserve">the </w:t>
      </w:r>
      <w:r w:rsidR="00D51DC0">
        <w:t>best</w:t>
      </w:r>
      <w:r>
        <w:t xml:space="preserve"> resource utilization and preventing bottlenecks. For example, an NLP pipeline </w:t>
      </w:r>
      <w:r w:rsidR="00D51DC0">
        <w:t>managing</w:t>
      </w:r>
      <w:r>
        <w:t xml:space="preserve"> real-time sentiment analysis on a high-traffic e-commerce site can use load balancers to spread tasks across multiple instances of the same pipeline. </w:t>
      </w:r>
      <w:r w:rsidR="00873E90" w:rsidRPr="00873E90">
        <w:t xml:space="preserve">Tools like NGINX or </w:t>
      </w:r>
      <w:r w:rsidR="00C01183" w:rsidRPr="00802862">
        <w:rPr>
          <w:b/>
          <w:bCs/>
        </w:rPr>
        <w:t>Amazon Web Services</w:t>
      </w:r>
      <w:r w:rsidR="00C01183">
        <w:t xml:space="preserve"> (</w:t>
      </w:r>
      <w:r w:rsidR="00873E90" w:rsidRPr="00802862">
        <w:rPr>
          <w:b/>
          <w:bCs/>
        </w:rPr>
        <w:t>AWS</w:t>
      </w:r>
      <w:r w:rsidR="00C01183">
        <w:t>)</w:t>
      </w:r>
      <w:r w:rsidR="00873E90" w:rsidRPr="00873E90">
        <w:t xml:space="preserve"> Elastic Load Balancer efficiently manage task distribution, </w:t>
      </w:r>
      <w:r w:rsidR="00CF3A0B" w:rsidRPr="00873E90">
        <w:t>keeping</w:t>
      </w:r>
      <w:r w:rsidR="00873E90" w:rsidRPr="00873E90">
        <w:t xml:space="preserve"> low latency and high availability </w:t>
      </w:r>
      <w:sdt>
        <w:sdtPr>
          <w:id w:val="-677737491"/>
          <w:citation/>
        </w:sdtPr>
        <w:sdtContent>
          <w:r w:rsidR="007B4681">
            <w:fldChar w:fldCharType="begin"/>
          </w:r>
          <w:r w:rsidR="007B4681" w:rsidRPr="00802862">
            <w:instrText xml:space="preserve"> CITATION Chandra2020 \l 1033 </w:instrText>
          </w:r>
          <w:r w:rsidR="007B4681">
            <w:fldChar w:fldCharType="separate"/>
          </w:r>
          <w:r w:rsidR="004905A9" w:rsidRPr="004905A9">
            <w:rPr>
              <w:noProof/>
            </w:rPr>
            <w:t>[14]</w:t>
          </w:r>
          <w:r w:rsidR="007B4681">
            <w:fldChar w:fldCharType="end"/>
          </w:r>
        </w:sdtContent>
      </w:sdt>
      <w:r w:rsidR="00873E90" w:rsidRPr="00873E90">
        <w:t>.</w:t>
      </w:r>
    </w:p>
    <w:p w14:paraId="626E177D" w14:textId="77777777" w:rsidR="00C01183" w:rsidRDefault="00C01183" w:rsidP="00802862">
      <w:pPr>
        <w:pStyle w:val="NormalBPBHEB"/>
      </w:pPr>
    </w:p>
    <w:p w14:paraId="633A848F" w14:textId="47CA3834" w:rsidR="00873E90" w:rsidRDefault="00991688" w:rsidP="00802862">
      <w:pPr>
        <w:pStyle w:val="Heading3BPBHEB"/>
      </w:pPr>
      <w:r w:rsidRPr="00991688">
        <w:t xml:space="preserve">Monitoring </w:t>
      </w:r>
    </w:p>
    <w:p w14:paraId="647EB23F" w14:textId="6885D996" w:rsidR="00873E90" w:rsidRDefault="00873E90" w:rsidP="00C01183">
      <w:pPr>
        <w:pStyle w:val="NormalBPBHEB"/>
      </w:pPr>
      <w:r w:rsidRPr="00873E90">
        <w:t xml:space="preserve">Monitoring tools </w:t>
      </w:r>
      <w:r w:rsidR="00844CE5">
        <w:t>such as Prometheus and Grafana provide</w:t>
      </w:r>
      <w:r w:rsidRPr="00873E90">
        <w:t xml:space="preserve"> real-time insights into pipeline performance. Metrics such as response time, </w:t>
      </w:r>
      <w:r w:rsidR="00C01183" w:rsidRPr="008C552D">
        <w:rPr>
          <w:b/>
          <w:bCs/>
        </w:rPr>
        <w:t>central processing unit</w:t>
      </w:r>
      <w:r w:rsidR="00C01183">
        <w:t xml:space="preserve"> (</w:t>
      </w:r>
      <w:r w:rsidRPr="008C552D">
        <w:rPr>
          <w:b/>
          <w:bCs/>
        </w:rPr>
        <w:t>CPU</w:t>
      </w:r>
      <w:r w:rsidR="00C01183">
        <w:t>)</w:t>
      </w:r>
      <w:r w:rsidRPr="00873E90">
        <w:t xml:space="preserve"> usage, and memory consumption help </w:t>
      </w:r>
      <w:r w:rsidR="00CF3A0B" w:rsidRPr="00873E90">
        <w:t>find</w:t>
      </w:r>
      <w:r w:rsidRPr="00873E90">
        <w:t xml:space="preserve"> potential bottlenecks or failures. </w:t>
      </w:r>
      <w:r w:rsidR="002A4107" w:rsidRPr="00873E90">
        <w:t>For example</w:t>
      </w:r>
      <w:r w:rsidRPr="00873E90">
        <w:t xml:space="preserve">, tracking latency trends in </w:t>
      </w:r>
      <w:r w:rsidR="005105AD">
        <w:t>an</w:t>
      </w:r>
      <w:r w:rsidR="005105AD" w:rsidRPr="00873E90">
        <w:t xml:space="preserve"> </w:t>
      </w:r>
      <w:r w:rsidR="00A60213">
        <w:t>NER</w:t>
      </w:r>
      <w:r w:rsidRPr="00873E90">
        <w:t xml:space="preserve"> pipeline might reveal periods of high demand, prompting adjustments in server allocation or resource scaling </w:t>
      </w:r>
      <w:sdt>
        <w:sdtPr>
          <w:id w:val="1018588058"/>
          <w:citation/>
        </w:sdtPr>
        <w:sdtContent>
          <w:r w:rsidR="00955B4C">
            <w:fldChar w:fldCharType="begin"/>
          </w:r>
          <w:r w:rsidR="00955B4C" w:rsidRPr="008C552D">
            <w:instrText xml:space="preserve"> CITATION Tzoumas2017 \l 1033 </w:instrText>
          </w:r>
          <w:r w:rsidR="00955B4C">
            <w:fldChar w:fldCharType="separate"/>
          </w:r>
          <w:r w:rsidR="004905A9" w:rsidRPr="004905A9">
            <w:rPr>
              <w:noProof/>
            </w:rPr>
            <w:t>[15]</w:t>
          </w:r>
          <w:r w:rsidR="00955B4C">
            <w:fldChar w:fldCharType="end"/>
          </w:r>
        </w:sdtContent>
      </w:sdt>
      <w:r w:rsidRPr="00873E90">
        <w:t>.</w:t>
      </w:r>
    </w:p>
    <w:p w14:paraId="3B9BBD49" w14:textId="77777777" w:rsidR="00C01183" w:rsidRPr="00873E90" w:rsidRDefault="00C01183" w:rsidP="008C552D">
      <w:pPr>
        <w:pStyle w:val="NormalBPBHEB"/>
      </w:pPr>
    </w:p>
    <w:p w14:paraId="07838B06" w14:textId="40AB00B8" w:rsidR="00991688" w:rsidRPr="00991688" w:rsidRDefault="00991688" w:rsidP="008C552D">
      <w:pPr>
        <w:pStyle w:val="Heading3BPBHEB"/>
      </w:pPr>
      <w:r w:rsidRPr="00991688">
        <w:t xml:space="preserve">Scaling </w:t>
      </w:r>
      <w:r w:rsidR="00C01183">
        <w:t>e</w:t>
      </w:r>
      <w:r w:rsidRPr="00991688">
        <w:t>xample</w:t>
      </w:r>
    </w:p>
    <w:p w14:paraId="5C792BC3" w14:textId="22D501AF" w:rsidR="00991688" w:rsidRPr="00991688" w:rsidRDefault="00873E90" w:rsidP="00186285">
      <w:pPr>
        <w:pStyle w:val="NormalBPBHEB"/>
      </w:pPr>
      <w:r w:rsidRPr="00873E90">
        <w:t xml:space="preserve">Scaling an NLP pipeline requires </w:t>
      </w:r>
      <w:r w:rsidR="00E76EB4">
        <w:t>a thoughtful design to ensure it can efficiently manage increasing workloads</w:t>
      </w:r>
      <w:r w:rsidRPr="00873E90">
        <w:t xml:space="preserve">. The following code </w:t>
      </w:r>
      <w:r w:rsidR="00A41284">
        <w:t>demonstrates the deployment of a simple sentiment analysis pipeline using Flask, which is suitable for scaling with container orchestration platforms such as</w:t>
      </w:r>
      <w:r w:rsidRPr="00873E90">
        <w:t xml:space="preserve"> Docker or Kubernetes</w:t>
      </w:r>
      <w:r w:rsidR="00C01183">
        <w:t>:</w:t>
      </w:r>
    </w:p>
    <w:p w14:paraId="2F90B5BA" w14:textId="7571AD04" w:rsidR="00991688" w:rsidRPr="00186285" w:rsidRDefault="000B025D" w:rsidP="007B7BC6">
      <w:pPr>
        <w:pStyle w:val="SC-Source"/>
      </w:pPr>
      <w:r>
        <w:t>``</w:t>
      </w:r>
      <w:r w:rsidR="00BC73B6" w:rsidRPr="00186285">
        <w:t>`</w:t>
      </w:r>
      <w:r w:rsidRPr="000B025D">
        <w:t>python …</w:t>
      </w:r>
    </w:p>
    <w:p w14:paraId="5D986AE6" w14:textId="2B4CE02C" w:rsidR="00991688" w:rsidRPr="00186285" w:rsidRDefault="00991688" w:rsidP="007B7BC6">
      <w:pPr>
        <w:pStyle w:val="SC-Source"/>
      </w:pPr>
    </w:p>
    <w:p w14:paraId="3B49DA96" w14:textId="77777777" w:rsidR="00991688" w:rsidRPr="00186285" w:rsidRDefault="00991688" w:rsidP="007B7BC6">
      <w:pPr>
        <w:pStyle w:val="SC-Source"/>
      </w:pPr>
      <w:r w:rsidRPr="00186285">
        <w:t xml:space="preserve">from flask import Flask, request, </w:t>
      </w:r>
      <w:proofErr w:type="spellStart"/>
      <w:r w:rsidRPr="00186285">
        <w:t>jsonify</w:t>
      </w:r>
      <w:proofErr w:type="spellEnd"/>
      <w:r w:rsidRPr="00186285">
        <w:br/>
        <w:t>from transformers import pipeline</w:t>
      </w:r>
    </w:p>
    <w:p w14:paraId="2C7ACDEB" w14:textId="77777777" w:rsidR="00873E90" w:rsidRPr="00186285" w:rsidRDefault="00873E90" w:rsidP="007B7BC6">
      <w:pPr>
        <w:pStyle w:val="SC-Source"/>
      </w:pPr>
    </w:p>
    <w:p w14:paraId="220102E7" w14:textId="7D0543FB" w:rsidR="00873E90" w:rsidRPr="00186285" w:rsidRDefault="00873E90" w:rsidP="007B7BC6">
      <w:pPr>
        <w:pStyle w:val="SC-Source"/>
      </w:pPr>
      <w:r w:rsidRPr="00186285">
        <w:t># Initialize Flask application and NLP pipeline</w:t>
      </w:r>
    </w:p>
    <w:p w14:paraId="1B538EF3" w14:textId="7E3A69FD" w:rsidR="00991688" w:rsidRPr="00186285" w:rsidRDefault="00991688" w:rsidP="007B7BC6">
      <w:pPr>
        <w:pStyle w:val="SC-Source"/>
      </w:pPr>
      <w:r w:rsidRPr="00186285">
        <w:t>app = Flask(__name__)</w:t>
      </w:r>
      <w:r w:rsidRPr="00186285">
        <w:br/>
      </w:r>
      <w:proofErr w:type="spellStart"/>
      <w:r w:rsidRPr="00186285">
        <w:t>nlp_pipeline</w:t>
      </w:r>
      <w:proofErr w:type="spellEnd"/>
      <w:r w:rsidRPr="00186285">
        <w:t xml:space="preserve"> = pipeline("sentiment-analysis")</w:t>
      </w:r>
    </w:p>
    <w:p w14:paraId="6F9FCDAD" w14:textId="77777777" w:rsidR="00991688" w:rsidRPr="00186285" w:rsidRDefault="00991688" w:rsidP="007B7BC6">
      <w:pPr>
        <w:pStyle w:val="SC-Source"/>
      </w:pPr>
      <w:r w:rsidRPr="00186285">
        <w:t>@app.route('/analyze', methods=['POST'])</w:t>
      </w:r>
      <w:r w:rsidRPr="00186285">
        <w:br/>
        <w:t>def analyze():</w:t>
      </w:r>
      <w:r w:rsidRPr="00186285">
        <w:br/>
        <w:t xml:space="preserve">    data = </w:t>
      </w:r>
      <w:proofErr w:type="spellStart"/>
      <w:r w:rsidRPr="00186285">
        <w:t>request.get_json</w:t>
      </w:r>
      <w:proofErr w:type="spellEnd"/>
      <w:r w:rsidRPr="00186285">
        <w:t>()</w:t>
      </w:r>
      <w:r w:rsidRPr="00186285">
        <w:br/>
        <w:t xml:space="preserve">    text = data['text']</w:t>
      </w:r>
      <w:r w:rsidRPr="00186285">
        <w:br/>
        <w:t xml:space="preserve">    result = </w:t>
      </w:r>
      <w:proofErr w:type="spellStart"/>
      <w:r w:rsidRPr="00186285">
        <w:t>nlp_pipeline</w:t>
      </w:r>
      <w:proofErr w:type="spellEnd"/>
      <w:r w:rsidRPr="00186285">
        <w:t>(text)</w:t>
      </w:r>
      <w:r w:rsidRPr="00186285">
        <w:br/>
        <w:t xml:space="preserve">    return </w:t>
      </w:r>
      <w:proofErr w:type="spellStart"/>
      <w:r w:rsidRPr="00186285">
        <w:t>jsonify</w:t>
      </w:r>
      <w:proofErr w:type="spellEnd"/>
      <w:r w:rsidRPr="00186285">
        <w:t>(result)</w:t>
      </w:r>
    </w:p>
    <w:p w14:paraId="13CAA00F" w14:textId="77777777" w:rsidR="00BC73B6" w:rsidRPr="00186285" w:rsidRDefault="00BC73B6" w:rsidP="007B7BC6">
      <w:pPr>
        <w:pStyle w:val="SC-Source"/>
      </w:pPr>
    </w:p>
    <w:p w14:paraId="60A25809" w14:textId="77777777" w:rsidR="00991688" w:rsidRPr="00186285" w:rsidRDefault="00991688" w:rsidP="007B7BC6">
      <w:pPr>
        <w:pStyle w:val="SC-Source"/>
      </w:pPr>
      <w:r w:rsidRPr="00186285">
        <w:t>if __name__ == "__main__":</w:t>
      </w:r>
      <w:r w:rsidRPr="00186285">
        <w:br/>
        <w:t xml:space="preserve">    </w:t>
      </w:r>
      <w:proofErr w:type="spellStart"/>
      <w:r w:rsidRPr="00186285">
        <w:t>app.run</w:t>
      </w:r>
      <w:proofErr w:type="spellEnd"/>
      <w:r w:rsidRPr="00186285">
        <w:t>(host="0.0.0.0", port=5000)</w:t>
      </w:r>
    </w:p>
    <w:p w14:paraId="7BBA91A1" w14:textId="1145B0D1" w:rsidR="00BC73B6" w:rsidRPr="00186285" w:rsidRDefault="00BC73B6" w:rsidP="007B7BC6">
      <w:pPr>
        <w:pStyle w:val="SC-Source"/>
      </w:pPr>
      <w:r w:rsidRPr="00186285">
        <w:t>`</w:t>
      </w:r>
      <w:r w:rsidR="00F66524">
        <w:t>``</w:t>
      </w:r>
    </w:p>
    <w:p w14:paraId="6E2DF3E0" w14:textId="18B096AC" w:rsidR="00BC73B6" w:rsidRPr="00BC73B6" w:rsidRDefault="00BC73B6" w:rsidP="00186285">
      <w:pPr>
        <w:pStyle w:val="NormalBPBHEB"/>
      </w:pPr>
      <w:r w:rsidRPr="00BC73B6">
        <w:t>This script sets up a scalable NLP service using Flask as the web framework:</w:t>
      </w:r>
    </w:p>
    <w:p w14:paraId="73F1CC83" w14:textId="38A5455A" w:rsidR="00BC73B6" w:rsidRPr="00C01183" w:rsidRDefault="00BC73B6" w:rsidP="00186285">
      <w:pPr>
        <w:pStyle w:val="NormalBPBHEB"/>
        <w:numPr>
          <w:ilvl w:val="0"/>
          <w:numId w:val="34"/>
        </w:numPr>
      </w:pPr>
      <w:r w:rsidRPr="00186285">
        <w:rPr>
          <w:b/>
          <w:bCs/>
        </w:rPr>
        <w:t xml:space="preserve">Pipeline </w:t>
      </w:r>
      <w:r w:rsidR="00C01183" w:rsidRPr="00186285">
        <w:rPr>
          <w:b/>
          <w:bCs/>
        </w:rPr>
        <w:t>i</w:t>
      </w:r>
      <w:r w:rsidRPr="00186285">
        <w:rPr>
          <w:b/>
          <w:bCs/>
        </w:rPr>
        <w:t>nitialization</w:t>
      </w:r>
      <w:r w:rsidR="00C01183">
        <w:t xml:space="preserve">: </w:t>
      </w:r>
      <w:r w:rsidRPr="00C01183">
        <w:t xml:space="preserve">The </w:t>
      </w:r>
      <w:r w:rsidRPr="00186285">
        <w:rPr>
          <w:rStyle w:val="CodeinTextBPBHEBChar"/>
        </w:rPr>
        <w:t>pipeline</w:t>
      </w:r>
      <w:r w:rsidRPr="00C01183">
        <w:t xml:space="preserve"> function from Hugging Face loads a pre-trained sentiment analysis model. This lightweight setup enables rapid integration into a production environment.</w:t>
      </w:r>
    </w:p>
    <w:p w14:paraId="1E3FAC69" w14:textId="4D2C6003" w:rsidR="00BC73B6" w:rsidRPr="00C01183" w:rsidRDefault="00BC73B6" w:rsidP="00186285">
      <w:pPr>
        <w:pStyle w:val="NormalBPBHEB"/>
        <w:numPr>
          <w:ilvl w:val="0"/>
          <w:numId w:val="34"/>
        </w:numPr>
      </w:pPr>
      <w:r w:rsidRPr="00186285">
        <w:rPr>
          <w:b/>
          <w:bCs/>
        </w:rPr>
        <w:t xml:space="preserve">Flask </w:t>
      </w:r>
      <w:r w:rsidR="00C01183" w:rsidRPr="00186285">
        <w:rPr>
          <w:b/>
          <w:bCs/>
        </w:rPr>
        <w:t>s</w:t>
      </w:r>
      <w:r w:rsidRPr="00186285">
        <w:rPr>
          <w:b/>
          <w:bCs/>
        </w:rPr>
        <w:t>etup</w:t>
      </w:r>
      <w:r w:rsidR="00C01183">
        <w:t xml:space="preserve">: </w:t>
      </w:r>
      <w:r w:rsidRPr="00C01183">
        <w:t xml:space="preserve">Flask provides a RESTful API interface for the pipeline. The </w:t>
      </w:r>
      <w:r w:rsidRPr="00186285">
        <w:rPr>
          <w:rStyle w:val="CodeinTextBPBHEBChar"/>
        </w:rPr>
        <w:t>/analyze</w:t>
      </w:r>
      <w:r w:rsidRPr="00C01183">
        <w:t xml:space="preserve"> endpoint accepts HTTP POST requests with </w:t>
      </w:r>
      <w:r w:rsidR="00C01183" w:rsidRPr="00186285">
        <w:rPr>
          <w:b/>
          <w:bCs/>
        </w:rPr>
        <w:t>JavaScript Object Notation</w:t>
      </w:r>
      <w:r w:rsidR="00C01183">
        <w:t xml:space="preserve"> (</w:t>
      </w:r>
      <w:r w:rsidRPr="00186285">
        <w:rPr>
          <w:b/>
          <w:bCs/>
        </w:rPr>
        <w:t>JSON</w:t>
      </w:r>
      <w:r w:rsidR="00C01183">
        <w:t>)</w:t>
      </w:r>
      <w:r w:rsidRPr="00C01183">
        <w:t xml:space="preserve"> data </w:t>
      </w:r>
      <w:r w:rsidR="007B4681" w:rsidRPr="00C01183">
        <w:t>holding</w:t>
      </w:r>
      <w:r w:rsidRPr="00C01183">
        <w:t xml:space="preserve"> the text to analyze.</w:t>
      </w:r>
    </w:p>
    <w:p w14:paraId="0BC60480" w14:textId="63C64D10" w:rsidR="00BC73B6" w:rsidRPr="00C01183" w:rsidRDefault="00BC73B6" w:rsidP="00186285">
      <w:pPr>
        <w:pStyle w:val="NormalBPBHEB"/>
        <w:numPr>
          <w:ilvl w:val="0"/>
          <w:numId w:val="34"/>
        </w:numPr>
      </w:pPr>
      <w:r w:rsidRPr="00186285">
        <w:rPr>
          <w:b/>
          <w:bCs/>
        </w:rPr>
        <w:t xml:space="preserve">Processing </w:t>
      </w:r>
      <w:r w:rsidR="00C01183" w:rsidRPr="00186285">
        <w:rPr>
          <w:b/>
          <w:bCs/>
        </w:rPr>
        <w:t>r</w:t>
      </w:r>
      <w:r w:rsidRPr="00186285">
        <w:rPr>
          <w:b/>
          <w:bCs/>
        </w:rPr>
        <w:t>equests</w:t>
      </w:r>
      <w:r w:rsidR="00C01183">
        <w:t xml:space="preserve">: </w:t>
      </w:r>
      <w:r w:rsidRPr="00C01183">
        <w:t>Incoming requests are parsed to extract the text field. The sentiment analysis pipeline processes this text</w:t>
      </w:r>
      <w:r w:rsidR="002F593B">
        <w:t xml:space="preserve"> and returns results</w:t>
      </w:r>
      <w:r w:rsidR="003B3EBD">
        <w:t>, including a</w:t>
      </w:r>
      <w:r w:rsidR="002F593B">
        <w:t xml:space="preserve"> sentiment label (e.g., "</w:t>
      </w:r>
      <w:r w:rsidR="002F593B" w:rsidRPr="00246BF3">
        <w:rPr>
          <w:b/>
          <w:bCs/>
        </w:rPr>
        <w:t>POSITIVE</w:t>
      </w:r>
      <w:r w:rsidR="002F593B">
        <w:t xml:space="preserve">") and a </w:t>
      </w:r>
      <w:r w:rsidRPr="00C01183">
        <w:t>confidence score.</w:t>
      </w:r>
    </w:p>
    <w:p w14:paraId="46A7597F" w14:textId="00348BB6" w:rsidR="00BC73B6" w:rsidRPr="00BC73B6" w:rsidRDefault="00BC73B6" w:rsidP="00186285">
      <w:pPr>
        <w:pStyle w:val="NormalBPBHEB"/>
        <w:numPr>
          <w:ilvl w:val="0"/>
          <w:numId w:val="34"/>
        </w:numPr>
      </w:pPr>
      <w:r w:rsidRPr="00E0603B">
        <w:rPr>
          <w:b/>
        </w:rPr>
        <w:t>Deployment</w:t>
      </w:r>
      <w:r w:rsidR="00C01183">
        <w:t xml:space="preserve">: </w:t>
      </w:r>
      <w:r w:rsidRPr="00BC73B6">
        <w:t xml:space="preserve">The Flask application runs on host </w:t>
      </w:r>
      <w:r w:rsidRPr="00186285">
        <w:rPr>
          <w:rStyle w:val="CodeinTextBPBHEBChar"/>
        </w:rPr>
        <w:t>0.0.0.0</w:t>
      </w:r>
      <w:r w:rsidRPr="00BC73B6">
        <w:t xml:space="preserve">, allowing external access. </w:t>
      </w:r>
      <w:r w:rsidRPr="00186285">
        <w:rPr>
          <w:rStyle w:val="CodeinTextBPBHEBChar"/>
        </w:rPr>
        <w:t>Port 5000</w:t>
      </w:r>
      <w:r w:rsidRPr="00BC73B6">
        <w:t xml:space="preserve"> is specified for easy integration with Docker containers or load balancers.</w:t>
      </w:r>
    </w:p>
    <w:p w14:paraId="4F184A94" w14:textId="0C535BD4" w:rsidR="00991688" w:rsidRDefault="00BC73B6" w:rsidP="00186285">
      <w:pPr>
        <w:pStyle w:val="NormalBPBHEB"/>
        <w:ind w:left="720"/>
      </w:pPr>
      <w:r w:rsidRPr="00BC73B6">
        <w:t>By deploying this service in a Docker container, practitioners can replicate the environment across multiple servers, enabling horizontal scaling for handling high traffic volumes.</w:t>
      </w:r>
    </w:p>
    <w:p w14:paraId="7E6B179D" w14:textId="7FF2EAE7" w:rsidR="00267387" w:rsidRDefault="00D67FE0" w:rsidP="00186285">
      <w:pPr>
        <w:pStyle w:val="NormalBPBHEB"/>
      </w:pPr>
      <w:r>
        <w:t xml:space="preserve">To </w:t>
      </w:r>
      <w:r w:rsidR="003C34B5" w:rsidRPr="003C34B5">
        <w:t>ensure NLP systems remain resilient</w:t>
      </w:r>
      <w:r>
        <w:t xml:space="preserve"> and responsive in production, pipelines should be built with scalable, containerized deployment and smart load balancing from the start.</w:t>
      </w:r>
    </w:p>
    <w:p w14:paraId="1F6921AB" w14:textId="1E3C7772" w:rsidR="00434DDD" w:rsidRDefault="00434DDD" w:rsidP="00186285">
      <w:pPr>
        <w:pStyle w:val="NormalBPBHEB"/>
      </w:pPr>
      <w:r w:rsidRPr="00186285">
        <w:rPr>
          <w:i/>
          <w:iCs/>
        </w:rPr>
        <w:t>Figure 6.4</w:t>
      </w:r>
      <w:r>
        <w:t xml:space="preserve"> </w:t>
      </w:r>
      <w:r w:rsidR="00451036">
        <w:t>s</w:t>
      </w:r>
      <w:r>
        <w:t xml:space="preserve">hows a production-grade NLP pipeline architecture that combines containerization (Docker), load balancing, and monitoring layers for scalable deployment. The system supports real-time sentiment analysis </w:t>
      </w:r>
      <w:r w:rsidR="00844CE5">
        <w:t>via a RESTful Flask API, with Kubernetes and observability tools such as Prometheus and Grafana providing additional</w:t>
      </w:r>
      <w:r>
        <w:t xml:space="preserve"> support.</w:t>
      </w:r>
    </w:p>
    <w:p w14:paraId="7825D879" w14:textId="77777777" w:rsidR="007C279C" w:rsidRDefault="00C94E06" w:rsidP="00186285">
      <w:pPr>
        <w:pStyle w:val="FigureBPBHEB"/>
      </w:pPr>
      <w:r>
        <w:rPr>
          <w:noProof/>
          <w:lang w:val="en-IN" w:eastAsia="en-IN"/>
        </w:rPr>
        <w:drawing>
          <wp:inline distT="0" distB="0" distL="0" distR="0" wp14:anchorId="0030AA3E" wp14:editId="5ECAEC97">
            <wp:extent cx="5029200" cy="3352800"/>
            <wp:effectExtent l="0" t="0" r="0" b="0"/>
            <wp:docPr id="1371529021" name="Picture 8" descr="A diagram of a software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29021" name="Picture 8" descr="A diagram of a software pipeline&#10;&#10;AI-generated content may be incorrect."/>
                    <pic:cNvPicPr/>
                  </pic:nvPicPr>
                  <pic:blipFill>
                    <a:blip r:embed="rId14"/>
                    <a:stretch>
                      <a:fillRect/>
                    </a:stretch>
                  </pic:blipFill>
                  <pic:spPr>
                    <a:xfrm>
                      <a:off x="0" y="0"/>
                      <a:ext cx="5029200" cy="3352800"/>
                    </a:xfrm>
                    <a:prstGeom prst="rect">
                      <a:avLst/>
                    </a:prstGeom>
                  </pic:spPr>
                </pic:pic>
              </a:graphicData>
            </a:graphic>
          </wp:inline>
        </w:drawing>
      </w:r>
    </w:p>
    <w:p w14:paraId="0BA15330" w14:textId="245E3FF0" w:rsidR="00C94E06" w:rsidRDefault="007C279C" w:rsidP="00451036">
      <w:pPr>
        <w:pStyle w:val="FigureCaptionBPBHEB"/>
      </w:pPr>
      <w:r w:rsidRPr="00186285">
        <w:rPr>
          <w:b/>
          <w:bCs w:val="0"/>
        </w:rPr>
        <w:t>Figure 6.</w:t>
      </w:r>
      <w:r w:rsidR="00451036" w:rsidRPr="00186285">
        <w:rPr>
          <w:b/>
          <w:bCs w:val="0"/>
        </w:rPr>
        <w:t>4</w:t>
      </w:r>
      <w:r w:rsidR="00451036">
        <w:t xml:space="preserve">: </w:t>
      </w:r>
      <w:r>
        <w:t xml:space="preserve">A </w:t>
      </w:r>
      <w:r w:rsidRPr="00933362">
        <w:t>production-grade NLP pipeline architecture</w:t>
      </w:r>
    </w:p>
    <w:p w14:paraId="5A1DDB0A" w14:textId="631DD1AC" w:rsidR="00451036" w:rsidDel="00D15BDC" w:rsidRDefault="00451036" w:rsidP="00186285">
      <w:pPr>
        <w:pStyle w:val="NormalBPBHEB"/>
        <w:rPr>
          <w:del w:id="1" w:author="Paulo Leocadio" w:date="2025-12-10T20:14:00Z" w16du:dateUtc="2025-12-11T01:14:00Z"/>
        </w:rPr>
      </w:pPr>
    </w:p>
    <w:p w14:paraId="0291E5EE" w14:textId="77777777" w:rsidR="00991688" w:rsidRPr="00991688" w:rsidRDefault="00991688" w:rsidP="00186285">
      <w:pPr>
        <w:pStyle w:val="Heading1BPBHEB"/>
      </w:pPr>
      <w:r w:rsidRPr="00991688">
        <w:t>Conclusion</w:t>
      </w:r>
    </w:p>
    <w:p w14:paraId="2004507F" w14:textId="650C2881" w:rsidR="00722633" w:rsidRPr="00722633" w:rsidRDefault="00167C14" w:rsidP="00186285">
      <w:pPr>
        <w:pStyle w:val="NormalBPBHEB"/>
      </w:pPr>
      <w:r>
        <w:t>This chapter</w:t>
      </w:r>
      <w:r w:rsidR="00722633" w:rsidRPr="00722633">
        <w:t xml:space="preserve"> provided an in-depth exploration of pipelines within the Hugging Face </w:t>
      </w:r>
      <w:r w:rsidR="00D31AA0">
        <w:t>Diffusers</w:t>
      </w:r>
      <w:r w:rsidR="00722633" w:rsidRPr="00722633">
        <w:t xml:space="preserve"> library, </w:t>
      </w:r>
      <w:r w:rsidR="007B4681" w:rsidRPr="00722633">
        <w:t>highlighting</w:t>
      </w:r>
      <w:r w:rsidR="00722633" w:rsidRPr="00722633">
        <w:t xml:space="preserve"> their pivotal role in orchestrating NLP workflows. From building and customizing pipelines to integrating multiple models for sophisticated tasks, we examined how pipelines streamline complex processes, enhance scalability, and ensure seamless production deployment. The practical examples and case studies </w:t>
      </w:r>
      <w:r w:rsidR="00ED538D">
        <w:t>underscore</w:t>
      </w:r>
      <w:r w:rsidR="00ED538D" w:rsidRPr="00722633">
        <w:t xml:space="preserve"> </w:t>
      </w:r>
      <w:r w:rsidR="00722633" w:rsidRPr="00722633">
        <w:t>the versatility of pipelines, empowering readers to develop robust and efficient NLP solutions tailored to real-world challenges.</w:t>
      </w:r>
    </w:p>
    <w:p w14:paraId="3F9E589E" w14:textId="6DE7F376" w:rsidR="00167C14" w:rsidRDefault="00DD4EB3" w:rsidP="00F7311E">
      <w:pPr>
        <w:pStyle w:val="NormalBPBHEB"/>
      </w:pPr>
      <w:r>
        <w:t>As we move into</w:t>
      </w:r>
      <w:r w:rsidRPr="00186285">
        <w:rPr>
          <w:i/>
          <w:iCs/>
        </w:rPr>
        <w:t xml:space="preserve"> Chapter 7, </w:t>
      </w:r>
      <w:r w:rsidR="00167C14" w:rsidRPr="00186285">
        <w:rPr>
          <w:i/>
          <w:iCs/>
        </w:rPr>
        <w:t>Schedulers in HF Diffusers</w:t>
      </w:r>
      <w:r w:rsidR="00167C14">
        <w:t xml:space="preserve">, </w:t>
      </w:r>
      <w:r>
        <w:t>the focus shifts to schedulers</w:t>
      </w:r>
      <w:r w:rsidR="00167C14">
        <w:t xml:space="preserve">, </w:t>
      </w:r>
      <w:r>
        <w:t xml:space="preserve">essential tools for refining the training and inference stages of NLP models. Readers will learn how schedulers adjust parameters in </w:t>
      </w:r>
      <w:r w:rsidR="00BE5EE0">
        <w:t>real time to enhance convergence, manage resources, and improve</w:t>
      </w:r>
      <w:r>
        <w:t xml:space="preserve"> model performance. This understanding will lead to more efficient workflows and advanced techniques in NLP system development.</w:t>
      </w:r>
    </w:p>
    <w:p w14:paraId="791FEB9D" w14:textId="77777777" w:rsidR="00A74192" w:rsidRDefault="00A74192" w:rsidP="00167C14">
      <w:pPr>
        <w:pStyle w:val="NormalBPBHEB"/>
      </w:pPr>
    </w:p>
    <w:p w14:paraId="3CA78AA8" w14:textId="22498BA5" w:rsidR="00167C14" w:rsidRDefault="00167C14" w:rsidP="00186285">
      <w:pPr>
        <w:pStyle w:val="Heading1BPBHEB"/>
      </w:pPr>
      <w:r>
        <w:t>References</w:t>
      </w:r>
    </w:p>
    <w:p w14:paraId="027F2E0B" w14:textId="5977066E" w:rsidR="00167C14" w:rsidRPr="00E0603B" w:rsidRDefault="00167C14" w:rsidP="00186285">
      <w:pPr>
        <w:pStyle w:val="NormalBPBHEB"/>
        <w:numPr>
          <w:ilvl w:val="0"/>
          <w:numId w:val="36"/>
        </w:numPr>
        <w:rPr>
          <w:i/>
        </w:rPr>
      </w:pPr>
      <w:r w:rsidRPr="00E0603B">
        <w:rPr>
          <w:i/>
        </w:rPr>
        <w:t xml:space="preserve">T. Wolf, L. Debut, V. Sanh, J. </w:t>
      </w:r>
      <w:proofErr w:type="spellStart"/>
      <w:r w:rsidRPr="00E0603B">
        <w:rPr>
          <w:i/>
        </w:rPr>
        <w:t>Chaumond</w:t>
      </w:r>
      <w:proofErr w:type="spellEnd"/>
      <w:r w:rsidRPr="00E0603B">
        <w:rPr>
          <w:i/>
        </w:rPr>
        <w:t xml:space="preserve">, C. </w:t>
      </w:r>
      <w:proofErr w:type="spellStart"/>
      <w:r w:rsidRPr="00E0603B">
        <w:rPr>
          <w:i/>
        </w:rPr>
        <w:t>Delangue</w:t>
      </w:r>
      <w:proofErr w:type="spellEnd"/>
      <w:r w:rsidRPr="00E0603B">
        <w:rPr>
          <w:i/>
        </w:rPr>
        <w:t xml:space="preserve">, A. Moi, P. </w:t>
      </w:r>
      <w:proofErr w:type="spellStart"/>
      <w:r w:rsidRPr="00E0603B">
        <w:rPr>
          <w:i/>
        </w:rPr>
        <w:t>Cistac</w:t>
      </w:r>
      <w:proofErr w:type="spellEnd"/>
      <w:r w:rsidRPr="00E0603B">
        <w:rPr>
          <w:i/>
        </w:rPr>
        <w:t xml:space="preserve">, T. Rault, R. </w:t>
      </w:r>
      <w:proofErr w:type="spellStart"/>
      <w:r w:rsidRPr="00E0603B">
        <w:rPr>
          <w:i/>
        </w:rPr>
        <w:t>Louf</w:t>
      </w:r>
      <w:proofErr w:type="spellEnd"/>
      <w:r w:rsidRPr="00E0603B">
        <w:rPr>
          <w:i/>
        </w:rPr>
        <w:t xml:space="preserve">, M. </w:t>
      </w:r>
      <w:proofErr w:type="spellStart"/>
      <w:r w:rsidRPr="00E0603B">
        <w:rPr>
          <w:i/>
        </w:rPr>
        <w:t>Funtowicz</w:t>
      </w:r>
      <w:proofErr w:type="spellEnd"/>
      <w:r w:rsidRPr="00E0603B">
        <w:rPr>
          <w:i/>
        </w:rPr>
        <w:t xml:space="preserve"> and J. Brew, "Transformers: State-of-the-Art Natural Language Processing," in Proceedings of the 2020 Conference on Empirical Methods in Natural Language Processing: System Demonstrations, 2020. </w:t>
      </w:r>
    </w:p>
    <w:p w14:paraId="64161BC2" w14:textId="1370CFA2" w:rsidR="00167C14" w:rsidRPr="00E0603B" w:rsidRDefault="00167C14" w:rsidP="00186285">
      <w:pPr>
        <w:pStyle w:val="NormalBPBHEB"/>
        <w:numPr>
          <w:ilvl w:val="0"/>
          <w:numId w:val="36"/>
        </w:numPr>
        <w:rPr>
          <w:i/>
        </w:rPr>
      </w:pPr>
      <w:r w:rsidRPr="00E0603B">
        <w:rPr>
          <w:i/>
        </w:rPr>
        <w:t xml:space="preserve">T. B. e. a. Brown, Language models are few-shot learners, </w:t>
      </w:r>
      <w:proofErr w:type="spellStart"/>
      <w:r w:rsidRPr="00E0603B">
        <w:rPr>
          <w:i/>
        </w:rPr>
        <w:t>NeurIPS</w:t>
      </w:r>
      <w:proofErr w:type="spellEnd"/>
      <w:r w:rsidRPr="00E0603B">
        <w:rPr>
          <w:i/>
        </w:rPr>
        <w:t xml:space="preserve">, 2020. </w:t>
      </w:r>
    </w:p>
    <w:p w14:paraId="3F33D16C" w14:textId="015FB0A3" w:rsidR="00167C14" w:rsidRPr="00E0603B" w:rsidRDefault="00167C14" w:rsidP="00186285">
      <w:pPr>
        <w:pStyle w:val="NormalBPBHEB"/>
        <w:numPr>
          <w:ilvl w:val="0"/>
          <w:numId w:val="36"/>
        </w:numPr>
        <w:rPr>
          <w:i/>
        </w:rPr>
      </w:pPr>
      <w:r w:rsidRPr="00E0603B">
        <w:rPr>
          <w:i/>
        </w:rPr>
        <w:t xml:space="preserve">C. D. Manning, P. Raghavan and H. Schutze, Introduction to Information Retrieval, Cambridge University Press, 2008. </w:t>
      </w:r>
    </w:p>
    <w:p w14:paraId="41F5F4F3" w14:textId="14738859" w:rsidR="00167C14" w:rsidRPr="00E0603B" w:rsidRDefault="00167C14" w:rsidP="00186285">
      <w:pPr>
        <w:pStyle w:val="NormalBPBHEB"/>
        <w:numPr>
          <w:ilvl w:val="0"/>
          <w:numId w:val="36"/>
        </w:numPr>
        <w:rPr>
          <w:i/>
        </w:rPr>
      </w:pPr>
      <w:r w:rsidRPr="00E0603B">
        <w:rPr>
          <w:i/>
        </w:rPr>
        <w:t>J. Devlin, M.-W. Chang, K. Lee</w:t>
      </w:r>
      <w:r w:rsidR="00D64588" w:rsidRPr="00E0603B">
        <w:rPr>
          <w:i/>
        </w:rPr>
        <w:t>,</w:t>
      </w:r>
      <w:r w:rsidRPr="00E0603B">
        <w:rPr>
          <w:i/>
        </w:rPr>
        <w:t xml:space="preserve"> and K. Toutanova, BERT: Pre-training of deep bidirectional transformers for language understanding, NAACL-HLT, 2019. </w:t>
      </w:r>
    </w:p>
    <w:p w14:paraId="13C2EA84" w14:textId="633B195F" w:rsidR="00167C14" w:rsidRPr="00E0603B" w:rsidRDefault="00167C14" w:rsidP="00186285">
      <w:pPr>
        <w:pStyle w:val="NormalBPBHEB"/>
        <w:numPr>
          <w:ilvl w:val="0"/>
          <w:numId w:val="36"/>
        </w:numPr>
        <w:rPr>
          <w:i/>
        </w:rPr>
      </w:pPr>
      <w:r w:rsidRPr="00E0603B">
        <w:rPr>
          <w:i/>
        </w:rPr>
        <w:t xml:space="preserve">T. Mikolov, I. </w:t>
      </w:r>
      <w:proofErr w:type="spellStart"/>
      <w:r w:rsidRPr="00E0603B">
        <w:rPr>
          <w:i/>
        </w:rPr>
        <w:t>Sutskever</w:t>
      </w:r>
      <w:proofErr w:type="spellEnd"/>
      <w:r w:rsidRPr="00E0603B">
        <w:rPr>
          <w:i/>
        </w:rPr>
        <w:t xml:space="preserve">, K. Chen, G. S. Corrado and J. Dean, "Distributed Representations of Words and Phrases and Their Compositionality," Advances in Neural Information Processing Systems, vol. 26, pp. 3111, 3119, 2013. </w:t>
      </w:r>
    </w:p>
    <w:p w14:paraId="37AB946F" w14:textId="20280A9B" w:rsidR="00167C14" w:rsidRPr="00E0603B" w:rsidRDefault="00167C14" w:rsidP="00186285">
      <w:pPr>
        <w:pStyle w:val="NormalBPBHEB"/>
        <w:numPr>
          <w:ilvl w:val="0"/>
          <w:numId w:val="36"/>
        </w:numPr>
        <w:rPr>
          <w:i/>
        </w:rPr>
      </w:pPr>
      <w:r w:rsidRPr="00E0603B">
        <w:rPr>
          <w:i/>
        </w:rPr>
        <w:t xml:space="preserve">C. Y. Liu and F. J. Och, "Automatic Evaluation of Machine Translation Quality Using Longest Common Subsequence and Skip-Bigram Statistics," in Proceedings of the 42nd Annual Meeting on Association for Computational Linguistics, 2019. </w:t>
      </w:r>
    </w:p>
    <w:p w14:paraId="4C6A2EEE" w14:textId="6649FDA8" w:rsidR="00167C14" w:rsidRPr="00E0603B" w:rsidRDefault="00167C14" w:rsidP="00186285">
      <w:pPr>
        <w:pStyle w:val="NormalBPBHEB"/>
        <w:numPr>
          <w:ilvl w:val="0"/>
          <w:numId w:val="36"/>
        </w:numPr>
        <w:rPr>
          <w:i/>
        </w:rPr>
      </w:pPr>
      <w:r w:rsidRPr="00E0603B">
        <w:rPr>
          <w:i/>
        </w:rPr>
        <w:t xml:space="preserve">D. </w:t>
      </w:r>
      <w:proofErr w:type="spellStart"/>
      <w:r w:rsidRPr="00E0603B">
        <w:rPr>
          <w:i/>
        </w:rPr>
        <w:t>Jurafsky</w:t>
      </w:r>
      <w:proofErr w:type="spellEnd"/>
      <w:r w:rsidRPr="00E0603B">
        <w:rPr>
          <w:i/>
        </w:rPr>
        <w:t xml:space="preserve"> and J. H. Martin, Speech and Language Processing, Third ed., 2021. </w:t>
      </w:r>
    </w:p>
    <w:p w14:paraId="20973AAD" w14:textId="59D5D7ED" w:rsidR="00167C14" w:rsidRPr="00E0603B" w:rsidRDefault="00167C14" w:rsidP="00186285">
      <w:pPr>
        <w:pStyle w:val="NormalBPBHEB"/>
        <w:numPr>
          <w:ilvl w:val="0"/>
          <w:numId w:val="36"/>
        </w:numPr>
        <w:rPr>
          <w:i/>
        </w:rPr>
      </w:pPr>
      <w:r w:rsidRPr="00E0603B">
        <w:rPr>
          <w:i/>
        </w:rPr>
        <w:t xml:space="preserve">B. Pang and L. Lee, "Opinion Mining and Sentiment Analysis," Foundations and Trends in Information Retrieval, vol. 2, pp. 1, 135, 2008. </w:t>
      </w:r>
    </w:p>
    <w:p w14:paraId="64B2CCFF" w14:textId="7143522F" w:rsidR="00167C14" w:rsidRPr="00E0603B" w:rsidRDefault="00167C14" w:rsidP="00186285">
      <w:pPr>
        <w:pStyle w:val="NormalBPBHEB"/>
        <w:numPr>
          <w:ilvl w:val="0"/>
          <w:numId w:val="36"/>
        </w:numPr>
        <w:rPr>
          <w:i/>
        </w:rPr>
      </w:pPr>
      <w:r w:rsidRPr="00E0603B">
        <w:rPr>
          <w:i/>
        </w:rPr>
        <w:t xml:space="preserve">S. Chopra, M. Auli and A. M. Rush, "Abstractive Sentence Summarization with Attentive Recurrent Neural Networks," in Proceedings of the 2016 Conference of the North American Chapter of the Association for Computational Linguistics: Human Language Technologies, 2016. </w:t>
      </w:r>
    </w:p>
    <w:p w14:paraId="3A6F3DC9" w14:textId="3C4458C6" w:rsidR="00167C14" w:rsidRPr="00E0603B" w:rsidRDefault="00167C14" w:rsidP="00186285">
      <w:pPr>
        <w:pStyle w:val="NormalBPBHEB"/>
        <w:numPr>
          <w:ilvl w:val="0"/>
          <w:numId w:val="36"/>
        </w:numPr>
        <w:rPr>
          <w:i/>
        </w:rPr>
      </w:pPr>
      <w:r w:rsidRPr="00E0603B">
        <w:rPr>
          <w:i/>
        </w:rPr>
        <w:t xml:space="preserve">B. </w:t>
      </w:r>
      <w:proofErr w:type="spellStart"/>
      <w:r w:rsidRPr="00E0603B">
        <w:rPr>
          <w:i/>
        </w:rPr>
        <w:t>Shickel</w:t>
      </w:r>
      <w:proofErr w:type="spellEnd"/>
      <w:r w:rsidRPr="00E0603B">
        <w:rPr>
          <w:i/>
        </w:rPr>
        <w:t xml:space="preserve">, P. J. Tighe, A. </w:t>
      </w:r>
      <w:proofErr w:type="spellStart"/>
      <w:r w:rsidRPr="00E0603B">
        <w:rPr>
          <w:i/>
        </w:rPr>
        <w:t>Bihorac</w:t>
      </w:r>
      <w:proofErr w:type="spellEnd"/>
      <w:r w:rsidR="00D64588" w:rsidRPr="00E0603B">
        <w:rPr>
          <w:i/>
        </w:rPr>
        <w:t>,</w:t>
      </w:r>
      <w:r w:rsidRPr="00E0603B">
        <w:rPr>
          <w:i/>
        </w:rPr>
        <w:t xml:space="preserve"> and P. Rashidi, "Deep EHR: A Survey of Recent Advances in Deep Learning Techniques for Electronic Health Record (EHR) Analysis," IEEE Journal of Biomedical and Health Informatics, vol. 22, pp. 1589, 1604, 2018. </w:t>
      </w:r>
    </w:p>
    <w:p w14:paraId="58A2181E" w14:textId="1342E83F" w:rsidR="00167C14" w:rsidRPr="00E0603B" w:rsidRDefault="00167C14" w:rsidP="00186285">
      <w:pPr>
        <w:pStyle w:val="NormalBPBHEB"/>
        <w:numPr>
          <w:ilvl w:val="0"/>
          <w:numId w:val="36"/>
        </w:numPr>
        <w:rPr>
          <w:i/>
        </w:rPr>
      </w:pPr>
      <w:r w:rsidRPr="00E0603B">
        <w:rPr>
          <w:i/>
        </w:rPr>
        <w:t xml:space="preserve">I. Loshchilov and F. Hutter, "SGDR: Stochastic Gradient Descent with Warm Restarts," 2016. </w:t>
      </w:r>
    </w:p>
    <w:p w14:paraId="5D841768" w14:textId="77777777" w:rsidR="00167C14" w:rsidRPr="00E0603B" w:rsidRDefault="00167C14" w:rsidP="00186285">
      <w:pPr>
        <w:pStyle w:val="NormalBPBHEB"/>
        <w:numPr>
          <w:ilvl w:val="0"/>
          <w:numId w:val="36"/>
        </w:numPr>
        <w:rPr>
          <w:i/>
        </w:rPr>
      </w:pPr>
      <w:r w:rsidRPr="00E0603B">
        <w:rPr>
          <w:i/>
        </w:rPr>
        <w:t xml:space="preserve">[12] </w:t>
      </w:r>
      <w:r w:rsidRPr="00E0603B">
        <w:rPr>
          <w:i/>
        </w:rPr>
        <w:tab/>
        <w:t xml:space="preserve">D. P. Kingma and J. L. Ba, "Adam: A Method for Stochastic Optimization," in Proceedings of the 3rd International Conference on Learning Representations (ICLR), 2015. </w:t>
      </w:r>
    </w:p>
    <w:p w14:paraId="2F82C8D3" w14:textId="7551D5B9" w:rsidR="00167C14" w:rsidRPr="00E0603B" w:rsidRDefault="00167C14" w:rsidP="00186285">
      <w:pPr>
        <w:pStyle w:val="NormalBPBHEB"/>
        <w:numPr>
          <w:ilvl w:val="0"/>
          <w:numId w:val="36"/>
        </w:numPr>
        <w:rPr>
          <w:i/>
        </w:rPr>
      </w:pPr>
      <w:r w:rsidRPr="00E0603B">
        <w:rPr>
          <w:i/>
        </w:rPr>
        <w:t xml:space="preserve">D. Merkel, "Docker: Lightweight Linux Containers for Consistent Development and Deployment," Linux Journal, vol. 2014, 2014. </w:t>
      </w:r>
    </w:p>
    <w:p w14:paraId="475F0A8A" w14:textId="44A36E20" w:rsidR="00167C14" w:rsidRPr="00E0603B" w:rsidRDefault="00167C14" w:rsidP="00186285">
      <w:pPr>
        <w:pStyle w:val="NormalBPBHEB"/>
        <w:numPr>
          <w:ilvl w:val="0"/>
          <w:numId w:val="36"/>
        </w:numPr>
        <w:rPr>
          <w:i/>
        </w:rPr>
      </w:pPr>
      <w:r w:rsidRPr="00E0603B">
        <w:rPr>
          <w:i/>
        </w:rPr>
        <w:t xml:space="preserve">D. Chandra, A. Gupta and S. Sharma, "Load Balancing Techniques for Web Applications," Journal of Network and Computer Applications, vol. 146, p. 102445, 2020. </w:t>
      </w:r>
    </w:p>
    <w:p w14:paraId="24241957" w14:textId="1B7E9FCE" w:rsidR="00167C14" w:rsidRPr="00E0603B" w:rsidRDefault="00167C14" w:rsidP="00186285">
      <w:pPr>
        <w:pStyle w:val="NormalBPBHEB"/>
        <w:numPr>
          <w:ilvl w:val="0"/>
          <w:numId w:val="36"/>
        </w:numPr>
        <w:rPr>
          <w:i/>
        </w:rPr>
      </w:pPr>
      <w:r w:rsidRPr="00E0603B">
        <w:rPr>
          <w:i/>
        </w:rPr>
        <w:t xml:space="preserve">K. </w:t>
      </w:r>
      <w:proofErr w:type="spellStart"/>
      <w:r w:rsidRPr="00E0603B">
        <w:rPr>
          <w:i/>
        </w:rPr>
        <w:t>Tzoumas</w:t>
      </w:r>
      <w:proofErr w:type="spellEnd"/>
      <w:r w:rsidRPr="00E0603B">
        <w:rPr>
          <w:i/>
        </w:rPr>
        <w:t xml:space="preserve">, P. Boncz and A. Zeller, "Real-Time Monitoring of Large-Scale Systems with Prometheus," Journal of Systems and Software, vol. 134, p. 145. 158, 2017. </w:t>
      </w:r>
    </w:p>
    <w:p w14:paraId="17ECE3D8" w14:textId="5DDF516D" w:rsidR="00167C14" w:rsidRPr="00E0603B" w:rsidRDefault="00167C14" w:rsidP="00186285">
      <w:pPr>
        <w:pStyle w:val="NormalBPBHEB"/>
        <w:numPr>
          <w:ilvl w:val="0"/>
          <w:numId w:val="36"/>
        </w:numPr>
        <w:rPr>
          <w:i/>
        </w:rPr>
      </w:pPr>
      <w:r w:rsidRPr="00E0603B">
        <w:rPr>
          <w:i/>
        </w:rPr>
        <w:t xml:space="preserve">I. Chalkidis, M. </w:t>
      </w:r>
      <w:proofErr w:type="spellStart"/>
      <w:r w:rsidRPr="00E0603B">
        <w:rPr>
          <w:i/>
        </w:rPr>
        <w:t>Fergadiotis</w:t>
      </w:r>
      <w:proofErr w:type="spellEnd"/>
      <w:r w:rsidRPr="00E0603B">
        <w:rPr>
          <w:i/>
        </w:rPr>
        <w:t xml:space="preserve">, P. </w:t>
      </w:r>
      <w:proofErr w:type="spellStart"/>
      <w:r w:rsidRPr="00E0603B">
        <w:rPr>
          <w:i/>
        </w:rPr>
        <w:t>Malakasiotis</w:t>
      </w:r>
      <w:proofErr w:type="spellEnd"/>
      <w:r w:rsidRPr="00E0603B">
        <w:rPr>
          <w:i/>
        </w:rPr>
        <w:t xml:space="preserve"> and I. </w:t>
      </w:r>
      <w:proofErr w:type="spellStart"/>
      <w:r w:rsidRPr="00E0603B">
        <w:rPr>
          <w:i/>
        </w:rPr>
        <w:t>Androutsopoulos</w:t>
      </w:r>
      <w:proofErr w:type="spellEnd"/>
      <w:r w:rsidRPr="00E0603B">
        <w:rPr>
          <w:i/>
        </w:rPr>
        <w:t xml:space="preserve">, "LEGAL-BERT: Pretrained Transformers for Legal Text Mining," 2020. </w:t>
      </w:r>
    </w:p>
    <w:p w14:paraId="75ED82A6" w14:textId="6CB4BBC4" w:rsidR="00167C14" w:rsidRPr="00E0603B" w:rsidRDefault="00167C14" w:rsidP="00186285">
      <w:pPr>
        <w:pStyle w:val="NormalBPBHEB"/>
        <w:numPr>
          <w:ilvl w:val="0"/>
          <w:numId w:val="36"/>
        </w:numPr>
        <w:rPr>
          <w:i/>
        </w:rPr>
      </w:pPr>
      <w:r w:rsidRPr="00E0603B">
        <w:rPr>
          <w:i/>
        </w:rPr>
        <w:t xml:space="preserve">A. Rodriguez, A. Tovar, and S. Riva, "Performance Testing with Apache JMeter," ITNOW, vol. 57, pp. 26, 27, 2015. </w:t>
      </w:r>
    </w:p>
    <w:p w14:paraId="33BA0873" w14:textId="4BFEF877" w:rsidR="00167C14" w:rsidRPr="00E0603B" w:rsidRDefault="00167C14" w:rsidP="00186285">
      <w:pPr>
        <w:pStyle w:val="NormalBPBHEB"/>
        <w:numPr>
          <w:ilvl w:val="0"/>
          <w:numId w:val="36"/>
        </w:numPr>
        <w:rPr>
          <w:i/>
        </w:rPr>
      </w:pPr>
      <w:r w:rsidRPr="00E0603B">
        <w:rPr>
          <w:i/>
        </w:rPr>
        <w:t xml:space="preserve">I. </w:t>
      </w:r>
      <w:proofErr w:type="spellStart"/>
      <w:r w:rsidRPr="00E0603B">
        <w:rPr>
          <w:i/>
        </w:rPr>
        <w:t>Sutskever</w:t>
      </w:r>
      <w:proofErr w:type="spellEnd"/>
      <w:r w:rsidRPr="00E0603B">
        <w:rPr>
          <w:i/>
        </w:rPr>
        <w:t xml:space="preserve">, O. </w:t>
      </w:r>
      <w:proofErr w:type="spellStart"/>
      <w:r w:rsidRPr="00E0603B">
        <w:rPr>
          <w:i/>
        </w:rPr>
        <w:t>Vinyals</w:t>
      </w:r>
      <w:proofErr w:type="spellEnd"/>
      <w:r w:rsidRPr="00E0603B">
        <w:rPr>
          <w:i/>
        </w:rPr>
        <w:t xml:space="preserve">, and Q. V. Le, "Sequence to Sequence Learning with Neural Networks," 2013. </w:t>
      </w:r>
    </w:p>
    <w:p w14:paraId="02E2FE38" w14:textId="49BF102A" w:rsidR="00167C14" w:rsidRPr="00E0603B" w:rsidRDefault="00167C14" w:rsidP="00186285">
      <w:pPr>
        <w:pStyle w:val="NormalBPBHEB"/>
        <w:numPr>
          <w:ilvl w:val="0"/>
          <w:numId w:val="36"/>
        </w:numPr>
        <w:rPr>
          <w:i/>
        </w:rPr>
      </w:pPr>
      <w:r w:rsidRPr="00E0603B">
        <w:rPr>
          <w:i/>
        </w:rPr>
        <w:t xml:space="preserve">M. Noyan, "Open-Source Text Generation &amp; LLM Ecosystem at Hugging Face," 17 July 2023. [Online]. Available: </w:t>
      </w:r>
      <w:hyperlink r:id="rId15" w:history="1">
        <w:r w:rsidRPr="00E0603B">
          <w:rPr>
            <w:rStyle w:val="LinkBPBHEBChar"/>
          </w:rPr>
          <w:t>https://huggingface.co/blog/os-llms</w:t>
        </w:r>
      </w:hyperlink>
      <w:r w:rsidRPr="00E0603B">
        <w:rPr>
          <w:i/>
        </w:rPr>
        <w:t>.</w:t>
      </w:r>
    </w:p>
    <w:p w14:paraId="593F6709" w14:textId="15A1F0F8" w:rsidR="00167C14" w:rsidRPr="00E0603B" w:rsidRDefault="00167C14" w:rsidP="00186285">
      <w:pPr>
        <w:pStyle w:val="NormalBPBHEB"/>
        <w:numPr>
          <w:ilvl w:val="0"/>
          <w:numId w:val="36"/>
        </w:numPr>
        <w:rPr>
          <w:i/>
        </w:rPr>
      </w:pPr>
      <w:r w:rsidRPr="00E0603B">
        <w:rPr>
          <w:i/>
        </w:rPr>
        <w:t xml:space="preserve">A. Radford, J. Wu, R. Child, D. Luan, D. Amodei, and I. </w:t>
      </w:r>
      <w:proofErr w:type="spellStart"/>
      <w:r w:rsidRPr="00E0603B">
        <w:rPr>
          <w:i/>
        </w:rPr>
        <w:t>Sutskever</w:t>
      </w:r>
      <w:proofErr w:type="spellEnd"/>
      <w:r w:rsidRPr="00E0603B">
        <w:rPr>
          <w:i/>
        </w:rPr>
        <w:t xml:space="preserve">, "Language models are unsupervised multitask learners," 2019. [Online]. </w:t>
      </w:r>
    </w:p>
    <w:p w14:paraId="7060A30E" w14:textId="6000100F" w:rsidR="00167C14" w:rsidRPr="00E0603B" w:rsidRDefault="00167C14" w:rsidP="00186285">
      <w:pPr>
        <w:pStyle w:val="NormalBPBHEB"/>
        <w:numPr>
          <w:ilvl w:val="0"/>
          <w:numId w:val="36"/>
        </w:numPr>
        <w:rPr>
          <w:i/>
        </w:rPr>
      </w:pPr>
      <w:r w:rsidRPr="00E0603B">
        <w:rPr>
          <w:i/>
        </w:rPr>
        <w:t xml:space="preserve">I. Goodfellow, Y. Bengio, and A. Courville, Deep Learning, MIT Press, 2016. </w:t>
      </w:r>
    </w:p>
    <w:p w14:paraId="465C3850" w14:textId="05865B3E" w:rsidR="00167C14" w:rsidRPr="00E0603B" w:rsidRDefault="00167C14" w:rsidP="00186285">
      <w:pPr>
        <w:pStyle w:val="NormalBPBHEB"/>
        <w:numPr>
          <w:ilvl w:val="0"/>
          <w:numId w:val="36"/>
        </w:numPr>
        <w:rPr>
          <w:i/>
        </w:rPr>
      </w:pPr>
      <w:r w:rsidRPr="00E0603B">
        <w:rPr>
          <w:i/>
        </w:rPr>
        <w:t xml:space="preserve">L. R. Rabiner, "A Tutorial on Hidden Markov Models and Selected Applications in Speech Recognition," in Proceedings of the IEEE, 1989. </w:t>
      </w:r>
    </w:p>
    <w:p w14:paraId="5AE92203" w14:textId="267FDDF1" w:rsidR="00167C14" w:rsidRPr="00E0603B" w:rsidRDefault="00167C14" w:rsidP="00186285">
      <w:pPr>
        <w:pStyle w:val="NormalBPBHEB"/>
        <w:numPr>
          <w:ilvl w:val="0"/>
          <w:numId w:val="36"/>
        </w:numPr>
        <w:rPr>
          <w:i/>
        </w:rPr>
      </w:pPr>
      <w:r w:rsidRPr="00E0603B">
        <w:rPr>
          <w:i/>
        </w:rPr>
        <w:t xml:space="preserve">L. N. Smith, "Cyclical Learning Rates for Training Neural Networks," in 2017 IEEE Winter Conference on Applications of Computer Vision (WACV), 2017. </w:t>
      </w:r>
    </w:p>
    <w:p w14:paraId="4894C60D" w14:textId="08F98895" w:rsidR="00167C14" w:rsidRPr="00E0603B" w:rsidRDefault="00167C14" w:rsidP="00186285">
      <w:pPr>
        <w:pStyle w:val="NormalBPBHEB"/>
        <w:numPr>
          <w:ilvl w:val="0"/>
          <w:numId w:val="36"/>
        </w:numPr>
        <w:rPr>
          <w:i/>
        </w:rPr>
      </w:pPr>
      <w:r w:rsidRPr="00E0603B">
        <w:rPr>
          <w:i/>
        </w:rPr>
        <w:t xml:space="preserve">A. Vaswani, N. </w:t>
      </w:r>
      <w:proofErr w:type="spellStart"/>
      <w:r w:rsidRPr="00E0603B">
        <w:rPr>
          <w:i/>
        </w:rPr>
        <w:t>Shazeer</w:t>
      </w:r>
      <w:proofErr w:type="spellEnd"/>
      <w:r w:rsidRPr="00E0603B">
        <w:rPr>
          <w:i/>
        </w:rPr>
        <w:t xml:space="preserve">, N. Parmar, J. </w:t>
      </w:r>
      <w:proofErr w:type="spellStart"/>
      <w:r w:rsidRPr="00E0603B">
        <w:rPr>
          <w:i/>
        </w:rPr>
        <w:t>Uszkoreit</w:t>
      </w:r>
      <w:proofErr w:type="spellEnd"/>
      <w:r w:rsidRPr="00E0603B">
        <w:rPr>
          <w:i/>
        </w:rPr>
        <w:t xml:space="preserve">, L. Jones, A. N. Gomez, L. Kaiser, and I. </w:t>
      </w:r>
      <w:proofErr w:type="spellStart"/>
      <w:r w:rsidRPr="00E0603B">
        <w:rPr>
          <w:i/>
        </w:rPr>
        <w:t>Polosukhin</w:t>
      </w:r>
      <w:proofErr w:type="spellEnd"/>
      <w:r w:rsidRPr="00E0603B">
        <w:rPr>
          <w:i/>
        </w:rPr>
        <w:t>, "Attention is all you need," Advances in neural information processing systems, 2017.</w:t>
      </w:r>
    </w:p>
    <w:p w14:paraId="1AC1376A" w14:textId="77777777" w:rsidR="00167C14" w:rsidRPr="00294D89" w:rsidRDefault="00167C14" w:rsidP="00DD2473">
      <w:pPr>
        <w:pStyle w:val="NormalBPBHEB"/>
      </w:pPr>
    </w:p>
    <w:sectPr w:rsidR="00167C14" w:rsidRPr="00294D89" w:rsidSect="00791A3D">
      <w:pgSz w:w="11906" w:h="16838" w:code="9"/>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1C6AB" w14:textId="77777777" w:rsidR="000B3B17" w:rsidRDefault="000B3B17" w:rsidP="0021742E">
      <w:pPr>
        <w:spacing w:line="240" w:lineRule="auto"/>
      </w:pPr>
      <w:r>
        <w:separator/>
      </w:r>
    </w:p>
  </w:endnote>
  <w:endnote w:type="continuationSeparator" w:id="0">
    <w:p w14:paraId="14234CCB" w14:textId="77777777" w:rsidR="000B3B17" w:rsidRDefault="000B3B17" w:rsidP="002174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78FEE" w14:textId="77777777" w:rsidR="000B3B17" w:rsidRDefault="000B3B17" w:rsidP="0021742E">
      <w:pPr>
        <w:spacing w:line="240" w:lineRule="auto"/>
      </w:pPr>
      <w:r>
        <w:separator/>
      </w:r>
    </w:p>
  </w:footnote>
  <w:footnote w:type="continuationSeparator" w:id="0">
    <w:p w14:paraId="7D0F0AA1" w14:textId="77777777" w:rsidR="000B3B17" w:rsidRDefault="000B3B17" w:rsidP="002174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FD522E"/>
    <w:multiLevelType w:val="hybridMultilevel"/>
    <w:tmpl w:val="E7183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993384"/>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194CC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F474D4"/>
    <w:multiLevelType w:val="hybridMultilevel"/>
    <w:tmpl w:val="54A23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C5CA8"/>
    <w:multiLevelType w:val="multilevel"/>
    <w:tmpl w:val="DB90C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D6DA3"/>
    <w:multiLevelType w:val="hybridMultilevel"/>
    <w:tmpl w:val="0576FBC6"/>
    <w:lvl w:ilvl="0" w:tplc="0409000F">
      <w:start w:val="1"/>
      <w:numFmt w:val="decimal"/>
      <w:lvlText w:val="%1."/>
      <w:lvlJc w:val="left"/>
      <w:pPr>
        <w:ind w:left="717"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EA3343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AE1061"/>
    <w:multiLevelType w:val="multilevel"/>
    <w:tmpl w:val="1BD65F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B57202"/>
    <w:multiLevelType w:val="hybridMultilevel"/>
    <w:tmpl w:val="185A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92AB5"/>
    <w:multiLevelType w:val="multilevel"/>
    <w:tmpl w:val="4520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61741"/>
    <w:multiLevelType w:val="multilevel"/>
    <w:tmpl w:val="A31E6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FB0C60"/>
    <w:multiLevelType w:val="hybridMultilevel"/>
    <w:tmpl w:val="035E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047EF"/>
    <w:multiLevelType w:val="multilevel"/>
    <w:tmpl w:val="E4203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3D1E65"/>
    <w:multiLevelType w:val="hybridMultilevel"/>
    <w:tmpl w:val="9D3C8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5D146A"/>
    <w:multiLevelType w:val="multilevel"/>
    <w:tmpl w:val="A13A9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082E35"/>
    <w:multiLevelType w:val="hybridMultilevel"/>
    <w:tmpl w:val="AB9E7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9B7B0D"/>
    <w:multiLevelType w:val="hybridMultilevel"/>
    <w:tmpl w:val="0B40E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A670ED"/>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5F171F"/>
    <w:multiLevelType w:val="multilevel"/>
    <w:tmpl w:val="6D1A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A67B0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A06957"/>
    <w:multiLevelType w:val="multilevel"/>
    <w:tmpl w:val="E4D2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A15EC6"/>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F406D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E404A1"/>
    <w:multiLevelType w:val="hybridMultilevel"/>
    <w:tmpl w:val="66625672"/>
    <w:lvl w:ilvl="0" w:tplc="04090001">
      <w:start w:val="1"/>
      <w:numFmt w:val="bullet"/>
      <w:lvlText w:val=""/>
      <w:lvlJc w:val="left"/>
      <w:pPr>
        <w:ind w:left="72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D741C1"/>
    <w:multiLevelType w:val="hybridMultilevel"/>
    <w:tmpl w:val="C3901756"/>
    <w:lvl w:ilvl="0" w:tplc="8AFED6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853063"/>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F44AA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C055DB"/>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125EE"/>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0F5C76"/>
    <w:multiLevelType w:val="multilevel"/>
    <w:tmpl w:val="BD283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D46E48"/>
    <w:multiLevelType w:val="hybridMultilevel"/>
    <w:tmpl w:val="394A3732"/>
    <w:lvl w:ilvl="0" w:tplc="8AFED6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403065">
    <w:abstractNumId w:val="18"/>
  </w:num>
  <w:num w:numId="2" w16cid:durableId="7028238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8220345">
    <w:abstractNumId w:val="2"/>
  </w:num>
  <w:num w:numId="4" w16cid:durableId="1404524484">
    <w:abstractNumId w:val="29"/>
  </w:num>
  <w:num w:numId="5" w16cid:durableId="1539705054">
    <w:abstractNumId w:val="7"/>
  </w:num>
  <w:num w:numId="6" w16cid:durableId="409427540">
    <w:abstractNumId w:val="23"/>
  </w:num>
  <w:num w:numId="7" w16cid:durableId="2066642996">
    <w:abstractNumId w:val="30"/>
  </w:num>
  <w:num w:numId="8" w16cid:durableId="1842431506">
    <w:abstractNumId w:val="19"/>
  </w:num>
  <w:num w:numId="9" w16cid:durableId="784926799">
    <w:abstractNumId w:val="21"/>
  </w:num>
  <w:num w:numId="10" w16cid:durableId="974872290">
    <w:abstractNumId w:val="3"/>
  </w:num>
  <w:num w:numId="11" w16cid:durableId="880242698">
    <w:abstractNumId w:val="28"/>
  </w:num>
  <w:num w:numId="12" w16cid:durableId="1079598939">
    <w:abstractNumId w:val="31"/>
  </w:num>
  <w:num w:numId="13" w16cid:durableId="905529198">
    <w:abstractNumId w:val="24"/>
  </w:num>
  <w:num w:numId="14" w16cid:durableId="282154544">
    <w:abstractNumId w:val="12"/>
  </w:num>
  <w:num w:numId="15" w16cid:durableId="658852593">
    <w:abstractNumId w:val="20"/>
    <w:lvlOverride w:ilvl="0">
      <w:startOverride w:val="1"/>
    </w:lvlOverride>
  </w:num>
  <w:num w:numId="16" w16cid:durableId="1990555844">
    <w:abstractNumId w:val="15"/>
    <w:lvlOverride w:ilvl="0">
      <w:startOverride w:val="1"/>
    </w:lvlOverride>
  </w:num>
  <w:num w:numId="17" w16cid:durableId="828789663">
    <w:abstractNumId w:val="13"/>
    <w:lvlOverride w:ilvl="0">
      <w:startOverride w:val="1"/>
    </w:lvlOverride>
  </w:num>
  <w:num w:numId="18" w16cid:durableId="573006548">
    <w:abstractNumId w:val="22"/>
    <w:lvlOverride w:ilvl="0">
      <w:startOverride w:val="1"/>
    </w:lvlOverride>
  </w:num>
  <w:num w:numId="19" w16cid:durableId="352998122">
    <w:abstractNumId w:val="10"/>
    <w:lvlOverride w:ilvl="0">
      <w:startOverride w:val="1"/>
    </w:lvlOverride>
  </w:num>
  <w:num w:numId="20" w16cid:durableId="2146384434">
    <w:abstractNumId w:val="26"/>
  </w:num>
  <w:num w:numId="21" w16cid:durableId="285081907">
    <w:abstractNumId w:val="6"/>
  </w:num>
  <w:num w:numId="22" w16cid:durableId="41177526">
    <w:abstractNumId w:val="32"/>
  </w:num>
  <w:num w:numId="23" w16cid:durableId="2010476679">
    <w:abstractNumId w:val="11"/>
  </w:num>
  <w:num w:numId="24" w16cid:durableId="1537817585">
    <w:abstractNumId w:val="5"/>
  </w:num>
  <w:num w:numId="25" w16cid:durableId="1148747538">
    <w:abstractNumId w:val="8"/>
  </w:num>
  <w:num w:numId="26" w16cid:durableId="1811677847">
    <w:abstractNumId w:val="0"/>
  </w:num>
  <w:num w:numId="27" w16cid:durableId="2080327736">
    <w:abstractNumId w:val="0"/>
  </w:num>
  <w:num w:numId="28" w16cid:durableId="1288122249">
    <w:abstractNumId w:val="4"/>
  </w:num>
  <w:num w:numId="29" w16cid:durableId="702169640">
    <w:abstractNumId w:val="17"/>
  </w:num>
  <w:num w:numId="30" w16cid:durableId="2060783056">
    <w:abstractNumId w:val="27"/>
  </w:num>
  <w:num w:numId="31" w16cid:durableId="1949198425">
    <w:abstractNumId w:val="33"/>
  </w:num>
  <w:num w:numId="32" w16cid:durableId="1873494444">
    <w:abstractNumId w:val="25"/>
  </w:num>
  <w:num w:numId="33" w16cid:durableId="338701310">
    <w:abstractNumId w:val="9"/>
  </w:num>
  <w:num w:numId="34" w16cid:durableId="523636953">
    <w:abstractNumId w:val="14"/>
  </w:num>
  <w:num w:numId="35" w16cid:durableId="1701011113">
    <w:abstractNumId w:val="16"/>
  </w:num>
  <w:num w:numId="36" w16cid:durableId="1695959028">
    <w:abstractNumId w:val="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o Leocadio">
    <w15:presenceInfo w15:providerId="Windows Live" w15:userId="47c04dc6d9b21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9"/>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18F0"/>
    <w:rsid w:val="00001DB8"/>
    <w:rsid w:val="00010484"/>
    <w:rsid w:val="000155E6"/>
    <w:rsid w:val="00025B22"/>
    <w:rsid w:val="00026A0B"/>
    <w:rsid w:val="00030626"/>
    <w:rsid w:val="00035535"/>
    <w:rsid w:val="00042C1A"/>
    <w:rsid w:val="00042F71"/>
    <w:rsid w:val="0004373F"/>
    <w:rsid w:val="0004650C"/>
    <w:rsid w:val="0006743D"/>
    <w:rsid w:val="0007521F"/>
    <w:rsid w:val="00084ED5"/>
    <w:rsid w:val="00086DB5"/>
    <w:rsid w:val="0009239A"/>
    <w:rsid w:val="0009293E"/>
    <w:rsid w:val="000A5616"/>
    <w:rsid w:val="000B025D"/>
    <w:rsid w:val="000B3B17"/>
    <w:rsid w:val="000B4539"/>
    <w:rsid w:val="000B6564"/>
    <w:rsid w:val="000C19EE"/>
    <w:rsid w:val="000C580C"/>
    <w:rsid w:val="000C5F96"/>
    <w:rsid w:val="000D2CCD"/>
    <w:rsid w:val="000E393D"/>
    <w:rsid w:val="000F054A"/>
    <w:rsid w:val="000F4D65"/>
    <w:rsid w:val="000F673A"/>
    <w:rsid w:val="00101CF5"/>
    <w:rsid w:val="00114018"/>
    <w:rsid w:val="00115473"/>
    <w:rsid w:val="00122405"/>
    <w:rsid w:val="00123A1A"/>
    <w:rsid w:val="0012741C"/>
    <w:rsid w:val="00127EB8"/>
    <w:rsid w:val="0013458E"/>
    <w:rsid w:val="001352DC"/>
    <w:rsid w:val="00143C31"/>
    <w:rsid w:val="00160AEF"/>
    <w:rsid w:val="00163301"/>
    <w:rsid w:val="00167830"/>
    <w:rsid w:val="00167C14"/>
    <w:rsid w:val="00170481"/>
    <w:rsid w:val="00177B53"/>
    <w:rsid w:val="00186285"/>
    <w:rsid w:val="00187F5C"/>
    <w:rsid w:val="001A3977"/>
    <w:rsid w:val="001B1A8B"/>
    <w:rsid w:val="001B3174"/>
    <w:rsid w:val="001B7478"/>
    <w:rsid w:val="001D674F"/>
    <w:rsid w:val="001F016F"/>
    <w:rsid w:val="0020073A"/>
    <w:rsid w:val="002034FF"/>
    <w:rsid w:val="00204BA3"/>
    <w:rsid w:val="0020621A"/>
    <w:rsid w:val="002071AD"/>
    <w:rsid w:val="00207943"/>
    <w:rsid w:val="00212253"/>
    <w:rsid w:val="00213B33"/>
    <w:rsid w:val="00217116"/>
    <w:rsid w:val="0021742E"/>
    <w:rsid w:val="00217A7E"/>
    <w:rsid w:val="00232DCF"/>
    <w:rsid w:val="00233CC3"/>
    <w:rsid w:val="00235DDE"/>
    <w:rsid w:val="00246BF3"/>
    <w:rsid w:val="0025053C"/>
    <w:rsid w:val="00251F34"/>
    <w:rsid w:val="00252247"/>
    <w:rsid w:val="00253E1D"/>
    <w:rsid w:val="002570B9"/>
    <w:rsid w:val="00262EE2"/>
    <w:rsid w:val="00263614"/>
    <w:rsid w:val="00267387"/>
    <w:rsid w:val="002720A9"/>
    <w:rsid w:val="002769E9"/>
    <w:rsid w:val="00283AA0"/>
    <w:rsid w:val="00292360"/>
    <w:rsid w:val="002945F2"/>
    <w:rsid w:val="00294D89"/>
    <w:rsid w:val="002A17B7"/>
    <w:rsid w:val="002A4107"/>
    <w:rsid w:val="002A557D"/>
    <w:rsid w:val="002A7053"/>
    <w:rsid w:val="002B395E"/>
    <w:rsid w:val="002B3E85"/>
    <w:rsid w:val="002B52AC"/>
    <w:rsid w:val="002B575F"/>
    <w:rsid w:val="002C5E8D"/>
    <w:rsid w:val="002E7515"/>
    <w:rsid w:val="002F083F"/>
    <w:rsid w:val="002F0EEE"/>
    <w:rsid w:val="002F593B"/>
    <w:rsid w:val="002F7516"/>
    <w:rsid w:val="00302A52"/>
    <w:rsid w:val="003165FF"/>
    <w:rsid w:val="003170ED"/>
    <w:rsid w:val="003250B3"/>
    <w:rsid w:val="003257FF"/>
    <w:rsid w:val="003417C3"/>
    <w:rsid w:val="00346F4B"/>
    <w:rsid w:val="00347F9F"/>
    <w:rsid w:val="0035699B"/>
    <w:rsid w:val="00357D1F"/>
    <w:rsid w:val="003714A4"/>
    <w:rsid w:val="00376349"/>
    <w:rsid w:val="00377FE3"/>
    <w:rsid w:val="00385BDE"/>
    <w:rsid w:val="00386256"/>
    <w:rsid w:val="003870AB"/>
    <w:rsid w:val="00393E62"/>
    <w:rsid w:val="003A05BA"/>
    <w:rsid w:val="003A0D5B"/>
    <w:rsid w:val="003A1507"/>
    <w:rsid w:val="003A3DB8"/>
    <w:rsid w:val="003B1434"/>
    <w:rsid w:val="003B3EBD"/>
    <w:rsid w:val="003B6E22"/>
    <w:rsid w:val="003C3243"/>
    <w:rsid w:val="003C34B5"/>
    <w:rsid w:val="003C45C6"/>
    <w:rsid w:val="003D20E9"/>
    <w:rsid w:val="003E3E51"/>
    <w:rsid w:val="003E4E77"/>
    <w:rsid w:val="003E547A"/>
    <w:rsid w:val="003F74EB"/>
    <w:rsid w:val="00403713"/>
    <w:rsid w:val="0040663B"/>
    <w:rsid w:val="004072D5"/>
    <w:rsid w:val="0041502A"/>
    <w:rsid w:val="00415A04"/>
    <w:rsid w:val="004214FB"/>
    <w:rsid w:val="004218D6"/>
    <w:rsid w:val="004238FF"/>
    <w:rsid w:val="0043035F"/>
    <w:rsid w:val="00434DDD"/>
    <w:rsid w:val="0045065D"/>
    <w:rsid w:val="00451036"/>
    <w:rsid w:val="00457607"/>
    <w:rsid w:val="00461907"/>
    <w:rsid w:val="00466086"/>
    <w:rsid w:val="00470E59"/>
    <w:rsid w:val="0047308D"/>
    <w:rsid w:val="00480CC1"/>
    <w:rsid w:val="004905A9"/>
    <w:rsid w:val="004A61D7"/>
    <w:rsid w:val="004B47DB"/>
    <w:rsid w:val="004B749B"/>
    <w:rsid w:val="004C0374"/>
    <w:rsid w:val="004C52FF"/>
    <w:rsid w:val="004D0BD7"/>
    <w:rsid w:val="004D7E08"/>
    <w:rsid w:val="004E11BB"/>
    <w:rsid w:val="004E121D"/>
    <w:rsid w:val="004F0F68"/>
    <w:rsid w:val="004F3B35"/>
    <w:rsid w:val="004F4F28"/>
    <w:rsid w:val="005105AD"/>
    <w:rsid w:val="00511551"/>
    <w:rsid w:val="005134AF"/>
    <w:rsid w:val="0052022C"/>
    <w:rsid w:val="005259EB"/>
    <w:rsid w:val="00526D7C"/>
    <w:rsid w:val="005446A5"/>
    <w:rsid w:val="005526D2"/>
    <w:rsid w:val="005560FB"/>
    <w:rsid w:val="00570370"/>
    <w:rsid w:val="00584332"/>
    <w:rsid w:val="00590914"/>
    <w:rsid w:val="005943E1"/>
    <w:rsid w:val="005A0788"/>
    <w:rsid w:val="005A2BC9"/>
    <w:rsid w:val="005A56B6"/>
    <w:rsid w:val="005B4372"/>
    <w:rsid w:val="005B5EE1"/>
    <w:rsid w:val="005D5470"/>
    <w:rsid w:val="005D5EFE"/>
    <w:rsid w:val="005E4D3A"/>
    <w:rsid w:val="005F7BB4"/>
    <w:rsid w:val="00604CAC"/>
    <w:rsid w:val="0060629A"/>
    <w:rsid w:val="00615769"/>
    <w:rsid w:val="00616DB8"/>
    <w:rsid w:val="006225F0"/>
    <w:rsid w:val="00624A0A"/>
    <w:rsid w:val="00625700"/>
    <w:rsid w:val="00625848"/>
    <w:rsid w:val="00633CE4"/>
    <w:rsid w:val="00634BC4"/>
    <w:rsid w:val="00634DEF"/>
    <w:rsid w:val="00635D65"/>
    <w:rsid w:val="00637168"/>
    <w:rsid w:val="00640A6E"/>
    <w:rsid w:val="00641D62"/>
    <w:rsid w:val="00652688"/>
    <w:rsid w:val="006531EE"/>
    <w:rsid w:val="00655309"/>
    <w:rsid w:val="006603A9"/>
    <w:rsid w:val="00666027"/>
    <w:rsid w:val="0067222A"/>
    <w:rsid w:val="006739BB"/>
    <w:rsid w:val="00683D19"/>
    <w:rsid w:val="00697F79"/>
    <w:rsid w:val="006A1BAA"/>
    <w:rsid w:val="006A6CB0"/>
    <w:rsid w:val="006B5089"/>
    <w:rsid w:val="006B60F5"/>
    <w:rsid w:val="006C25D0"/>
    <w:rsid w:val="006C5DC9"/>
    <w:rsid w:val="006D5298"/>
    <w:rsid w:val="006D573A"/>
    <w:rsid w:val="006D6448"/>
    <w:rsid w:val="006E4A3B"/>
    <w:rsid w:val="006E7F67"/>
    <w:rsid w:val="006F7553"/>
    <w:rsid w:val="0070073A"/>
    <w:rsid w:val="007024AF"/>
    <w:rsid w:val="00714E28"/>
    <w:rsid w:val="007157CF"/>
    <w:rsid w:val="00717619"/>
    <w:rsid w:val="00722633"/>
    <w:rsid w:val="00730CFA"/>
    <w:rsid w:val="00730D77"/>
    <w:rsid w:val="0073268E"/>
    <w:rsid w:val="00733CC1"/>
    <w:rsid w:val="00746F41"/>
    <w:rsid w:val="00757BA6"/>
    <w:rsid w:val="00760A21"/>
    <w:rsid w:val="007628E0"/>
    <w:rsid w:val="007657D5"/>
    <w:rsid w:val="007700F1"/>
    <w:rsid w:val="00773A5E"/>
    <w:rsid w:val="00780C03"/>
    <w:rsid w:val="00783737"/>
    <w:rsid w:val="00783FFB"/>
    <w:rsid w:val="00791A3D"/>
    <w:rsid w:val="00794157"/>
    <w:rsid w:val="007A6F31"/>
    <w:rsid w:val="007B4681"/>
    <w:rsid w:val="007B5302"/>
    <w:rsid w:val="007B7BC6"/>
    <w:rsid w:val="007C279C"/>
    <w:rsid w:val="007C6219"/>
    <w:rsid w:val="007C7E9A"/>
    <w:rsid w:val="007D7E94"/>
    <w:rsid w:val="007E0159"/>
    <w:rsid w:val="007E484D"/>
    <w:rsid w:val="00802862"/>
    <w:rsid w:val="008038EC"/>
    <w:rsid w:val="00805008"/>
    <w:rsid w:val="00805409"/>
    <w:rsid w:val="00810A38"/>
    <w:rsid w:val="00815976"/>
    <w:rsid w:val="008217E6"/>
    <w:rsid w:val="00825FA7"/>
    <w:rsid w:val="00826D71"/>
    <w:rsid w:val="00831CA6"/>
    <w:rsid w:val="00832D53"/>
    <w:rsid w:val="00837C4C"/>
    <w:rsid w:val="008440F6"/>
    <w:rsid w:val="00844B41"/>
    <w:rsid w:val="00844CE5"/>
    <w:rsid w:val="00873E90"/>
    <w:rsid w:val="008777DC"/>
    <w:rsid w:val="00877D69"/>
    <w:rsid w:val="00881670"/>
    <w:rsid w:val="008859B9"/>
    <w:rsid w:val="00887581"/>
    <w:rsid w:val="0089201C"/>
    <w:rsid w:val="00895F65"/>
    <w:rsid w:val="008A1B4F"/>
    <w:rsid w:val="008A2026"/>
    <w:rsid w:val="008A4BA7"/>
    <w:rsid w:val="008B0C6C"/>
    <w:rsid w:val="008B4CBC"/>
    <w:rsid w:val="008C2686"/>
    <w:rsid w:val="008C35FB"/>
    <w:rsid w:val="008C552D"/>
    <w:rsid w:val="008C7A98"/>
    <w:rsid w:val="008D06C4"/>
    <w:rsid w:val="008D0B73"/>
    <w:rsid w:val="008D43F3"/>
    <w:rsid w:val="008E00EF"/>
    <w:rsid w:val="008E3687"/>
    <w:rsid w:val="008E40F0"/>
    <w:rsid w:val="008E5B6C"/>
    <w:rsid w:val="008F066A"/>
    <w:rsid w:val="008F1453"/>
    <w:rsid w:val="008F7AD7"/>
    <w:rsid w:val="008F7FC4"/>
    <w:rsid w:val="00900CC9"/>
    <w:rsid w:val="009030AD"/>
    <w:rsid w:val="0090482A"/>
    <w:rsid w:val="009101EA"/>
    <w:rsid w:val="00913A96"/>
    <w:rsid w:val="009144F1"/>
    <w:rsid w:val="009167EF"/>
    <w:rsid w:val="00921F6C"/>
    <w:rsid w:val="009258DE"/>
    <w:rsid w:val="0093581E"/>
    <w:rsid w:val="0094082E"/>
    <w:rsid w:val="00940E1A"/>
    <w:rsid w:val="0095067A"/>
    <w:rsid w:val="00952FCE"/>
    <w:rsid w:val="00953084"/>
    <w:rsid w:val="00955B4C"/>
    <w:rsid w:val="00956561"/>
    <w:rsid w:val="00964CBB"/>
    <w:rsid w:val="0096712B"/>
    <w:rsid w:val="00967DCC"/>
    <w:rsid w:val="00973000"/>
    <w:rsid w:val="00984314"/>
    <w:rsid w:val="00985F8E"/>
    <w:rsid w:val="00991688"/>
    <w:rsid w:val="009A1AEA"/>
    <w:rsid w:val="009A3AA9"/>
    <w:rsid w:val="009C6C99"/>
    <w:rsid w:val="009F0590"/>
    <w:rsid w:val="009F305C"/>
    <w:rsid w:val="00A0135B"/>
    <w:rsid w:val="00A14E18"/>
    <w:rsid w:val="00A14F90"/>
    <w:rsid w:val="00A16494"/>
    <w:rsid w:val="00A267EE"/>
    <w:rsid w:val="00A31CB1"/>
    <w:rsid w:val="00A41284"/>
    <w:rsid w:val="00A42540"/>
    <w:rsid w:val="00A444CE"/>
    <w:rsid w:val="00A55F8D"/>
    <w:rsid w:val="00A60213"/>
    <w:rsid w:val="00A617F7"/>
    <w:rsid w:val="00A61F28"/>
    <w:rsid w:val="00A6433C"/>
    <w:rsid w:val="00A657CF"/>
    <w:rsid w:val="00A72EF1"/>
    <w:rsid w:val="00A74192"/>
    <w:rsid w:val="00A833A5"/>
    <w:rsid w:val="00A91EDE"/>
    <w:rsid w:val="00A931C2"/>
    <w:rsid w:val="00A94D96"/>
    <w:rsid w:val="00AA1BDD"/>
    <w:rsid w:val="00AC1CCD"/>
    <w:rsid w:val="00AC4BE0"/>
    <w:rsid w:val="00AC4C82"/>
    <w:rsid w:val="00AD1DA4"/>
    <w:rsid w:val="00AD51DD"/>
    <w:rsid w:val="00AE425E"/>
    <w:rsid w:val="00AF14C3"/>
    <w:rsid w:val="00AF3B50"/>
    <w:rsid w:val="00B00EBE"/>
    <w:rsid w:val="00B051FA"/>
    <w:rsid w:val="00B3398C"/>
    <w:rsid w:val="00B34934"/>
    <w:rsid w:val="00B62217"/>
    <w:rsid w:val="00B63656"/>
    <w:rsid w:val="00B641DA"/>
    <w:rsid w:val="00B652F8"/>
    <w:rsid w:val="00B67A7D"/>
    <w:rsid w:val="00B72559"/>
    <w:rsid w:val="00B82414"/>
    <w:rsid w:val="00B85A83"/>
    <w:rsid w:val="00B85AC2"/>
    <w:rsid w:val="00B91CD2"/>
    <w:rsid w:val="00B94D19"/>
    <w:rsid w:val="00B967D7"/>
    <w:rsid w:val="00B9691B"/>
    <w:rsid w:val="00B97F93"/>
    <w:rsid w:val="00BA49F6"/>
    <w:rsid w:val="00BA7F42"/>
    <w:rsid w:val="00BB12A8"/>
    <w:rsid w:val="00BB155C"/>
    <w:rsid w:val="00BC3E70"/>
    <w:rsid w:val="00BC4615"/>
    <w:rsid w:val="00BC73B6"/>
    <w:rsid w:val="00BC7590"/>
    <w:rsid w:val="00BD0C70"/>
    <w:rsid w:val="00BD37DF"/>
    <w:rsid w:val="00BE2449"/>
    <w:rsid w:val="00BE5EE0"/>
    <w:rsid w:val="00BE69C5"/>
    <w:rsid w:val="00BE77F1"/>
    <w:rsid w:val="00C01183"/>
    <w:rsid w:val="00C026D1"/>
    <w:rsid w:val="00C05BEB"/>
    <w:rsid w:val="00C061E3"/>
    <w:rsid w:val="00C072E7"/>
    <w:rsid w:val="00C107A3"/>
    <w:rsid w:val="00C11680"/>
    <w:rsid w:val="00C21C8F"/>
    <w:rsid w:val="00C224E5"/>
    <w:rsid w:val="00C23E81"/>
    <w:rsid w:val="00C26A95"/>
    <w:rsid w:val="00C34B33"/>
    <w:rsid w:val="00C405FE"/>
    <w:rsid w:val="00C41788"/>
    <w:rsid w:val="00C4394F"/>
    <w:rsid w:val="00C4607C"/>
    <w:rsid w:val="00C52A38"/>
    <w:rsid w:val="00C5709B"/>
    <w:rsid w:val="00C61F1A"/>
    <w:rsid w:val="00C92A8D"/>
    <w:rsid w:val="00C94E06"/>
    <w:rsid w:val="00CA1874"/>
    <w:rsid w:val="00CA6204"/>
    <w:rsid w:val="00CA6394"/>
    <w:rsid w:val="00CB0978"/>
    <w:rsid w:val="00CB75DA"/>
    <w:rsid w:val="00CC53DA"/>
    <w:rsid w:val="00CD3543"/>
    <w:rsid w:val="00CD7433"/>
    <w:rsid w:val="00CF0B73"/>
    <w:rsid w:val="00CF3A0B"/>
    <w:rsid w:val="00D13DA0"/>
    <w:rsid w:val="00D159E6"/>
    <w:rsid w:val="00D15BDC"/>
    <w:rsid w:val="00D31AA0"/>
    <w:rsid w:val="00D40C3B"/>
    <w:rsid w:val="00D42D79"/>
    <w:rsid w:val="00D469DC"/>
    <w:rsid w:val="00D51DC0"/>
    <w:rsid w:val="00D5505B"/>
    <w:rsid w:val="00D61752"/>
    <w:rsid w:val="00D62D2A"/>
    <w:rsid w:val="00D64588"/>
    <w:rsid w:val="00D651AC"/>
    <w:rsid w:val="00D670FB"/>
    <w:rsid w:val="00D67FE0"/>
    <w:rsid w:val="00D864E4"/>
    <w:rsid w:val="00D974C3"/>
    <w:rsid w:val="00DA1654"/>
    <w:rsid w:val="00DA257B"/>
    <w:rsid w:val="00DA2625"/>
    <w:rsid w:val="00DB0C69"/>
    <w:rsid w:val="00DB66E3"/>
    <w:rsid w:val="00DC236E"/>
    <w:rsid w:val="00DC23CA"/>
    <w:rsid w:val="00DC7516"/>
    <w:rsid w:val="00DD02AA"/>
    <w:rsid w:val="00DD1D64"/>
    <w:rsid w:val="00DD2473"/>
    <w:rsid w:val="00DD30A0"/>
    <w:rsid w:val="00DD4EB3"/>
    <w:rsid w:val="00DD51A0"/>
    <w:rsid w:val="00DF3EEA"/>
    <w:rsid w:val="00E00061"/>
    <w:rsid w:val="00E0603B"/>
    <w:rsid w:val="00E10EC6"/>
    <w:rsid w:val="00E20017"/>
    <w:rsid w:val="00E230ED"/>
    <w:rsid w:val="00E24036"/>
    <w:rsid w:val="00E24FDA"/>
    <w:rsid w:val="00E26B90"/>
    <w:rsid w:val="00E32E2E"/>
    <w:rsid w:val="00E407E9"/>
    <w:rsid w:val="00E56F9C"/>
    <w:rsid w:val="00E65A6A"/>
    <w:rsid w:val="00E710F2"/>
    <w:rsid w:val="00E76EB4"/>
    <w:rsid w:val="00E83B5A"/>
    <w:rsid w:val="00E8462E"/>
    <w:rsid w:val="00E90E41"/>
    <w:rsid w:val="00EA7909"/>
    <w:rsid w:val="00EB0283"/>
    <w:rsid w:val="00EB33A2"/>
    <w:rsid w:val="00EB4394"/>
    <w:rsid w:val="00ED010E"/>
    <w:rsid w:val="00ED538D"/>
    <w:rsid w:val="00EE0159"/>
    <w:rsid w:val="00EE19FD"/>
    <w:rsid w:val="00EE49E0"/>
    <w:rsid w:val="00EE643D"/>
    <w:rsid w:val="00EE73D8"/>
    <w:rsid w:val="00EF2FA4"/>
    <w:rsid w:val="00F0093B"/>
    <w:rsid w:val="00F063D4"/>
    <w:rsid w:val="00F138E6"/>
    <w:rsid w:val="00F17320"/>
    <w:rsid w:val="00F257F2"/>
    <w:rsid w:val="00F26228"/>
    <w:rsid w:val="00F32D6F"/>
    <w:rsid w:val="00F33C28"/>
    <w:rsid w:val="00F445CE"/>
    <w:rsid w:val="00F520C9"/>
    <w:rsid w:val="00F543EA"/>
    <w:rsid w:val="00F56570"/>
    <w:rsid w:val="00F57B76"/>
    <w:rsid w:val="00F66524"/>
    <w:rsid w:val="00F66887"/>
    <w:rsid w:val="00F7311E"/>
    <w:rsid w:val="00F75AD5"/>
    <w:rsid w:val="00F77119"/>
    <w:rsid w:val="00F8327D"/>
    <w:rsid w:val="00F86401"/>
    <w:rsid w:val="00F924BC"/>
    <w:rsid w:val="00F94E1A"/>
    <w:rsid w:val="00F961D2"/>
    <w:rsid w:val="00F97343"/>
    <w:rsid w:val="00FA05F2"/>
    <w:rsid w:val="00FA2A48"/>
    <w:rsid w:val="00FA63E6"/>
    <w:rsid w:val="00FC53B5"/>
    <w:rsid w:val="00FD2F21"/>
    <w:rsid w:val="00FD3BD8"/>
    <w:rsid w:val="00FD42D1"/>
    <w:rsid w:val="00FD7FE1"/>
    <w:rsid w:val="00FF1DF3"/>
    <w:rsid w:val="00FF246E"/>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39A"/>
    <w:pPr>
      <w:spacing w:line="278" w:lineRule="auto"/>
    </w:pPr>
    <w:rPr>
      <w:rFonts w:eastAsiaTheme="minorEastAsia"/>
      <w:kern w:val="2"/>
      <w:sz w:val="24"/>
      <w:szCs w:val="24"/>
      <w:lang w:val="en-US"/>
      <w14:ligatures w14:val="standardContextual"/>
    </w:rPr>
  </w:style>
  <w:style w:type="paragraph" w:styleId="Heading1">
    <w:name w:val="heading 1"/>
    <w:basedOn w:val="Normal"/>
    <w:next w:val="Normal"/>
    <w:link w:val="Heading1Char"/>
    <w:rsid w:val="0021742E"/>
    <w:pPr>
      <w:keepNext/>
      <w:keepLines/>
      <w:spacing w:before="400" w:after="120"/>
      <w:outlineLvl w:val="0"/>
    </w:pPr>
    <w:rPr>
      <w:sz w:val="40"/>
      <w:szCs w:val="40"/>
    </w:rPr>
  </w:style>
  <w:style w:type="paragraph" w:styleId="Heading2">
    <w:name w:val="heading 2"/>
    <w:basedOn w:val="Normal"/>
    <w:next w:val="Normal"/>
    <w:link w:val="Heading2Char"/>
    <w:rsid w:val="0021742E"/>
    <w:pPr>
      <w:keepNext/>
      <w:keepLines/>
      <w:spacing w:before="360" w:after="120"/>
      <w:outlineLvl w:val="1"/>
    </w:pPr>
    <w:rPr>
      <w:sz w:val="32"/>
      <w:szCs w:val="32"/>
    </w:rPr>
  </w:style>
  <w:style w:type="paragraph" w:styleId="Heading3">
    <w:name w:val="heading 3"/>
    <w:basedOn w:val="Normal"/>
    <w:next w:val="Normal"/>
    <w:link w:val="Heading3Char"/>
    <w:rsid w:val="0021742E"/>
    <w:pPr>
      <w:keepNext/>
      <w:keepLines/>
      <w:spacing w:before="320" w:after="80"/>
      <w:outlineLvl w:val="2"/>
    </w:pPr>
    <w:rPr>
      <w:color w:val="434343"/>
      <w:sz w:val="28"/>
      <w:szCs w:val="28"/>
    </w:rPr>
  </w:style>
  <w:style w:type="paragraph" w:styleId="Heading4">
    <w:name w:val="heading 4"/>
    <w:basedOn w:val="Normal"/>
    <w:next w:val="Normal"/>
    <w:link w:val="Heading4Char"/>
    <w:rsid w:val="0021742E"/>
    <w:pPr>
      <w:keepNext/>
      <w:keepLines/>
      <w:spacing w:before="280" w:after="80"/>
      <w:outlineLvl w:val="3"/>
    </w:pPr>
    <w:rPr>
      <w:color w:val="666666"/>
    </w:rPr>
  </w:style>
  <w:style w:type="paragraph" w:styleId="Heading5">
    <w:name w:val="heading 5"/>
    <w:basedOn w:val="Normal"/>
    <w:next w:val="Normal"/>
    <w:link w:val="Heading5Char"/>
    <w:rsid w:val="0021742E"/>
    <w:pPr>
      <w:keepNext/>
      <w:keepLines/>
      <w:spacing w:before="240" w:after="80"/>
      <w:outlineLvl w:val="4"/>
    </w:pPr>
    <w:rPr>
      <w:color w:val="666666"/>
    </w:rPr>
  </w:style>
  <w:style w:type="paragraph" w:styleId="Heading6">
    <w:name w:val="heading 6"/>
    <w:basedOn w:val="Normal"/>
    <w:next w:val="Normal"/>
    <w:link w:val="Heading6Char"/>
    <w:rsid w:val="0021742E"/>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742E"/>
    <w:rPr>
      <w:rFonts w:ascii="Arial" w:eastAsia="Arial" w:hAnsi="Arial" w:cs="Arial"/>
      <w:sz w:val="40"/>
      <w:szCs w:val="40"/>
      <w:lang w:val="en-US"/>
    </w:rPr>
  </w:style>
  <w:style w:type="character" w:customStyle="1" w:styleId="Heading2Char">
    <w:name w:val="Heading 2 Char"/>
    <w:basedOn w:val="DefaultParagraphFont"/>
    <w:link w:val="Heading2"/>
    <w:rsid w:val="006E4A3B"/>
    <w:rPr>
      <w:rFonts w:ascii="Arial" w:eastAsia="Arial" w:hAnsi="Arial" w:cs="Arial"/>
      <w:sz w:val="32"/>
      <w:szCs w:val="32"/>
      <w:lang w:val="en-US"/>
    </w:rPr>
  </w:style>
  <w:style w:type="character" w:customStyle="1" w:styleId="Heading3Char">
    <w:name w:val="Heading 3 Char"/>
    <w:basedOn w:val="DefaultParagraphFont"/>
    <w:link w:val="Heading3"/>
    <w:rsid w:val="006E4A3B"/>
    <w:rPr>
      <w:rFonts w:ascii="Arial" w:eastAsia="Arial" w:hAnsi="Arial" w:cs="Arial"/>
      <w:color w:val="434343"/>
      <w:sz w:val="28"/>
      <w:szCs w:val="28"/>
      <w:lang w:val="en-US"/>
    </w:rPr>
  </w:style>
  <w:style w:type="character" w:customStyle="1" w:styleId="Heading4Char">
    <w:name w:val="Heading 4 Char"/>
    <w:basedOn w:val="DefaultParagraphFont"/>
    <w:link w:val="Heading4"/>
    <w:rsid w:val="006E4A3B"/>
    <w:rPr>
      <w:rFonts w:ascii="Arial" w:eastAsia="Arial" w:hAnsi="Arial" w:cs="Arial"/>
      <w:color w:val="666666"/>
      <w:sz w:val="24"/>
      <w:szCs w:val="24"/>
      <w:lang w:val="en-US"/>
    </w:rPr>
  </w:style>
  <w:style w:type="character" w:customStyle="1" w:styleId="Heading5Char">
    <w:name w:val="Heading 5 Char"/>
    <w:basedOn w:val="DefaultParagraphFont"/>
    <w:link w:val="Heading5"/>
    <w:rsid w:val="006E4A3B"/>
    <w:rPr>
      <w:rFonts w:ascii="Arial" w:eastAsia="Arial" w:hAnsi="Arial" w:cs="Arial"/>
      <w:color w:val="666666"/>
      <w:lang w:val="en-US"/>
    </w:rPr>
  </w:style>
  <w:style w:type="character" w:customStyle="1" w:styleId="Heading6Char">
    <w:name w:val="Heading 6 Char"/>
    <w:basedOn w:val="DefaultParagraphFont"/>
    <w:link w:val="Heading6"/>
    <w:rsid w:val="006E4A3B"/>
    <w:rPr>
      <w:rFonts w:ascii="Arial" w:eastAsia="Arial" w:hAnsi="Arial" w:cs="Arial"/>
      <w:i/>
      <w:color w:val="666666"/>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lang w:val="en"/>
    </w:rPr>
  </w:style>
  <w:style w:type="paragraph" w:customStyle="1" w:styleId="L-Bullets">
    <w:name w:val="L - Bullets"/>
    <w:basedOn w:val="Normal"/>
    <w:qFormat/>
    <w:rsid w:val="006E4A3B"/>
    <w:pPr>
      <w:numPr>
        <w:numId w:val="1"/>
      </w:numPr>
      <w:spacing w:before="120" w:after="120" w:line="300" w:lineRule="auto"/>
    </w:pPr>
    <w:rPr>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after="160"/>
    </w:pPr>
    <w:rPr>
      <w:rFonts w:eastAsiaTheme="minorHAnsi"/>
      <w:b/>
      <w:sz w:val="36"/>
    </w:rPr>
  </w:style>
  <w:style w:type="paragraph" w:customStyle="1" w:styleId="H2-Heading">
    <w:name w:val="H2 - Heading"/>
    <w:basedOn w:val="Heading2"/>
    <w:next w:val="Normal"/>
    <w:qFormat/>
    <w:rsid w:val="006E4A3B"/>
    <w:pPr>
      <w:spacing w:before="280" w:after="160"/>
    </w:pPr>
    <w:rPr>
      <w:rFonts w:eastAsiaTheme="minorHAnsi"/>
      <w:b/>
      <w:sz w:val="28"/>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lang w:val="en"/>
    </w:rPr>
  </w:style>
  <w:style w:type="paragraph" w:customStyle="1" w:styleId="H3-Subheading">
    <w:name w:val="H3 - Subheading"/>
    <w:basedOn w:val="Heading3"/>
    <w:next w:val="Normal"/>
    <w:qFormat/>
    <w:rsid w:val="006E4A3B"/>
    <w:pPr>
      <w:keepNext w:val="0"/>
      <w:keepLines w:val="0"/>
      <w:mirrorIndents/>
    </w:pPr>
    <w:rPr>
      <w:rFonts w:eastAsiaTheme="minorHAnsi"/>
      <w:b/>
      <w:color w:val="auto"/>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59"/>
    <w:rsid w:val="0021742E"/>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7B7BC6"/>
    <w:pPr>
      <w:shd w:val="pct50" w:color="D9E2F3" w:themeColor="accent1" w:themeTint="33" w:fill="auto"/>
      <w:spacing w:line="360" w:lineRule="auto"/>
      <w:ind w:left="720"/>
    </w:pPr>
    <w:rPr>
      <w:rFonts w:ascii="Courier New" w:hAnsi="Courier New" w:cs="Courier New"/>
      <w:szCs w:val="22"/>
    </w:r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after="280"/>
    </w:pPr>
    <w:rPr>
      <w:rFonts w:eastAsiaTheme="minorHAnsi"/>
      <w:b/>
      <w:i/>
      <w:iCs/>
      <w:color w:val="auto"/>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21742E"/>
    <w:rPr>
      <w:color w:val="0563C1" w:themeColor="hyperlink"/>
      <w:u w:val="single"/>
    </w:rPr>
  </w:style>
  <w:style w:type="paragraph" w:styleId="Caption">
    <w:name w:val="caption"/>
    <w:basedOn w:val="Normal"/>
    <w:next w:val="Normal"/>
    <w:uiPriority w:val="35"/>
    <w:unhideWhenUsed/>
    <w:qFormat/>
    <w:rsid w:val="00D40C3B"/>
    <w:pPr>
      <w:spacing w:after="200" w:line="240" w:lineRule="auto"/>
    </w:pPr>
    <w:rPr>
      <w:i/>
      <w:iCs/>
      <w:color w:val="44546A" w:themeColor="text2"/>
      <w:sz w:val="18"/>
      <w:szCs w:val="18"/>
    </w:rPr>
  </w:style>
  <w:style w:type="character" w:customStyle="1" w:styleId="UnresolvedMention1">
    <w:name w:val="Unresolved Mention1"/>
    <w:basedOn w:val="DefaultParagraphFont"/>
    <w:uiPriority w:val="99"/>
    <w:semiHidden/>
    <w:unhideWhenUsed/>
    <w:rsid w:val="0021742E"/>
    <w:rPr>
      <w:color w:val="605E5C"/>
      <w:shd w:val="clear" w:color="auto" w:fill="E1DFDD"/>
    </w:rPr>
  </w:style>
  <w:style w:type="character" w:styleId="CommentReference">
    <w:name w:val="annotation reference"/>
    <w:basedOn w:val="DefaultParagraphFont"/>
    <w:uiPriority w:val="99"/>
    <w:semiHidden/>
    <w:unhideWhenUsed/>
    <w:rsid w:val="0021742E"/>
    <w:rPr>
      <w:sz w:val="16"/>
      <w:szCs w:val="16"/>
    </w:rPr>
  </w:style>
  <w:style w:type="paragraph" w:styleId="CommentText">
    <w:name w:val="annotation text"/>
    <w:basedOn w:val="Normal"/>
    <w:link w:val="CommentTextChar"/>
    <w:uiPriority w:val="99"/>
    <w:unhideWhenUsed/>
    <w:rsid w:val="0021742E"/>
    <w:pPr>
      <w:spacing w:line="240" w:lineRule="auto"/>
    </w:pPr>
    <w:rPr>
      <w:sz w:val="20"/>
      <w:szCs w:val="20"/>
    </w:rPr>
  </w:style>
  <w:style w:type="character" w:customStyle="1" w:styleId="CommentTextChar">
    <w:name w:val="Comment Text Char"/>
    <w:basedOn w:val="DefaultParagraphFont"/>
    <w:link w:val="CommentText"/>
    <w:uiPriority w:val="99"/>
    <w:rsid w:val="0021742E"/>
    <w:rPr>
      <w:rFonts w:ascii="Arial" w:eastAsia="Arial" w:hAnsi="Arial" w:cs="Arial"/>
      <w:sz w:val="20"/>
      <w:szCs w:val="20"/>
      <w:lang w:val="en-US"/>
    </w:rPr>
  </w:style>
  <w:style w:type="paragraph" w:styleId="Bibliography">
    <w:name w:val="Bibliography"/>
    <w:basedOn w:val="Normal"/>
    <w:next w:val="Normal"/>
    <w:uiPriority w:val="37"/>
    <w:semiHidden/>
    <w:rsid w:val="00A74192"/>
  </w:style>
  <w:style w:type="paragraph" w:styleId="NormalWeb">
    <w:name w:val="Normal (Web)"/>
    <w:basedOn w:val="Normal"/>
    <w:uiPriority w:val="99"/>
    <w:semiHidden/>
    <w:unhideWhenUsed/>
    <w:rsid w:val="00010484"/>
    <w:rPr>
      <w:rFonts w:ascii="Times New Roman" w:hAnsi="Times New Roman" w:cs="Times New Roman"/>
    </w:rPr>
  </w:style>
  <w:style w:type="paragraph" w:styleId="Revision">
    <w:name w:val="Revision"/>
    <w:hidden/>
    <w:uiPriority w:val="99"/>
    <w:semiHidden/>
    <w:rsid w:val="00C52A38"/>
    <w:pPr>
      <w:spacing w:after="0" w:line="240" w:lineRule="auto"/>
    </w:pPr>
    <w:rPr>
      <w:lang w:val="en-US"/>
    </w:rPr>
  </w:style>
  <w:style w:type="paragraph" w:customStyle="1" w:styleId="alt">
    <w:name w:val="alt"/>
    <w:basedOn w:val="Normal"/>
    <w:rsid w:val="0021742E"/>
    <w:pPr>
      <w:spacing w:before="100" w:beforeAutospacing="1" w:after="100" w:afterAutospacing="1" w:line="259" w:lineRule="auto"/>
    </w:pPr>
    <w:rPr>
      <w:rFonts w:eastAsiaTheme="minorHAnsi"/>
    </w:rPr>
  </w:style>
  <w:style w:type="paragraph" w:styleId="BalloonText">
    <w:name w:val="Balloon Text"/>
    <w:basedOn w:val="Normal"/>
    <w:link w:val="BalloonTextChar"/>
    <w:uiPriority w:val="99"/>
    <w:semiHidden/>
    <w:unhideWhenUsed/>
    <w:rsid w:val="00217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42E"/>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21742E"/>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1742E"/>
    <w:rPr>
      <w:rFonts w:ascii="Consolas" w:eastAsia="Arial" w:hAnsi="Consolas" w:cs="Arial"/>
      <w:sz w:val="21"/>
      <w:szCs w:val="21"/>
      <w:lang w:val="en-US"/>
    </w:rPr>
  </w:style>
  <w:style w:type="paragraph" w:customStyle="1" w:styleId="bpbbodyEng">
    <w:name w:val="bpb_body_Eng"/>
    <w:basedOn w:val="PlainText"/>
    <w:link w:val="bpbbodyEngChar"/>
    <w:qFormat/>
    <w:rsid w:val="0021742E"/>
    <w:pPr>
      <w:spacing w:after="60"/>
      <w:jc w:val="both"/>
    </w:pPr>
    <w:rPr>
      <w:rFonts w:ascii="Arial" w:hAnsi="Arial"/>
      <w:sz w:val="22"/>
      <w:szCs w:val="22"/>
    </w:rPr>
  </w:style>
  <w:style w:type="character" w:customStyle="1" w:styleId="bpbbodyEngChar">
    <w:name w:val="bpb_body_Eng Char"/>
    <w:basedOn w:val="DefaultParagraphFont"/>
    <w:link w:val="bpbbodyEng"/>
    <w:locked/>
    <w:rsid w:val="0021742E"/>
    <w:rPr>
      <w:rFonts w:ascii="Arial" w:eastAsia="Arial" w:hAnsi="Arial" w:cs="Arial"/>
      <w:lang w:val="en-US"/>
    </w:rPr>
  </w:style>
  <w:style w:type="paragraph" w:customStyle="1" w:styleId="ChapterTitleBPBHEB">
    <w:name w:val="Chapter Title [BPB HEB]"/>
    <w:basedOn w:val="Heading1"/>
    <w:link w:val="ChapterTitleBPBHEBChar"/>
    <w:qFormat/>
    <w:rsid w:val="0021742E"/>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21742E"/>
    <w:rPr>
      <w:rFonts w:ascii="Palatino Linotype" w:eastAsia="Palatino Linotype" w:hAnsi="Palatino Linotype" w:cs="Palatino Linotype"/>
      <w:b/>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21742E"/>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21742E"/>
    <w:rPr>
      <w:rFonts w:ascii="Palatino Linotype" w:eastAsia="Palatino Linotype" w:hAnsi="Palatino Linotype" w:cs="Palatino Linotype"/>
      <w:bCs/>
      <w:smallCaps/>
      <w:color w:val="2F5496" w:themeColor="accent1" w:themeShade="BF"/>
      <w:sz w:val="70"/>
      <w:szCs w:val="70"/>
      <w:lang w:val="en-US"/>
    </w:rPr>
  </w:style>
  <w:style w:type="paragraph" w:customStyle="1" w:styleId="CodeBlockBPBHEB">
    <w:name w:val="Code Block [BPB HEB]"/>
    <w:basedOn w:val="Normal"/>
    <w:link w:val="CodeBlockBPBHEBChar"/>
    <w:qFormat/>
    <w:rsid w:val="0021742E"/>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21742E"/>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21742E"/>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21742E"/>
    <w:rPr>
      <w:rFonts w:ascii="Consolas" w:eastAsia="Palatino Linotype" w:hAnsi="Consolas" w:cs="Palatino Linotype"/>
      <w:b/>
      <w:sz w:val="20"/>
      <w:szCs w:val="20"/>
      <w:lang w:val="en-US"/>
    </w:rPr>
  </w:style>
  <w:style w:type="paragraph" w:styleId="CommentSubject">
    <w:name w:val="annotation subject"/>
    <w:basedOn w:val="CommentText"/>
    <w:next w:val="CommentText"/>
    <w:link w:val="CommentSubjectChar"/>
    <w:uiPriority w:val="99"/>
    <w:semiHidden/>
    <w:unhideWhenUsed/>
    <w:rsid w:val="0021742E"/>
    <w:rPr>
      <w:b/>
      <w:bCs/>
    </w:rPr>
  </w:style>
  <w:style w:type="character" w:customStyle="1" w:styleId="CommentSubjectChar">
    <w:name w:val="Comment Subject Char"/>
    <w:basedOn w:val="CommentTextChar"/>
    <w:link w:val="CommentSubject"/>
    <w:uiPriority w:val="99"/>
    <w:semiHidden/>
    <w:rsid w:val="0021742E"/>
    <w:rPr>
      <w:rFonts w:ascii="Arial" w:eastAsia="Arial" w:hAnsi="Arial" w:cs="Arial"/>
      <w:b/>
      <w:bCs/>
      <w:sz w:val="20"/>
      <w:szCs w:val="20"/>
      <w:lang w:val="en-US"/>
    </w:rPr>
  </w:style>
  <w:style w:type="paragraph" w:customStyle="1" w:styleId="FigureBPB">
    <w:name w:val="Figure [BPB]"/>
    <w:basedOn w:val="Normal"/>
    <w:qFormat/>
    <w:rsid w:val="0021742E"/>
    <w:pPr>
      <w:spacing w:after="200"/>
      <w:jc w:val="center"/>
    </w:pPr>
    <w:rPr>
      <w:rFonts w:ascii="Palatino Linotype" w:eastAsiaTheme="minorHAnsi" w:hAnsi="Palatino Linotype"/>
      <w:sz w:val="18"/>
    </w:rPr>
  </w:style>
  <w:style w:type="paragraph" w:customStyle="1" w:styleId="FigureCaptionBPBHEB">
    <w:name w:val="Figure Caption [BPB HEB]"/>
    <w:basedOn w:val="Normal"/>
    <w:link w:val="FigureCaptionBPBHEBChar"/>
    <w:qFormat/>
    <w:rsid w:val="0021742E"/>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21742E"/>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21742E"/>
    <w:rPr>
      <w:color w:val="954F72" w:themeColor="followedHyperlink"/>
      <w:u w:val="single"/>
    </w:rPr>
  </w:style>
  <w:style w:type="paragraph" w:styleId="Footer">
    <w:name w:val="footer"/>
    <w:basedOn w:val="Normal"/>
    <w:link w:val="FooterChar"/>
    <w:uiPriority w:val="99"/>
    <w:unhideWhenUsed/>
    <w:rsid w:val="0021742E"/>
    <w:pPr>
      <w:tabs>
        <w:tab w:val="center" w:pos="4513"/>
        <w:tab w:val="right" w:pos="9026"/>
      </w:tabs>
      <w:spacing w:line="240" w:lineRule="auto"/>
    </w:pPr>
  </w:style>
  <w:style w:type="character" w:customStyle="1" w:styleId="FooterChar">
    <w:name w:val="Footer Char"/>
    <w:basedOn w:val="DefaultParagraphFont"/>
    <w:link w:val="Footer"/>
    <w:uiPriority w:val="99"/>
    <w:rsid w:val="0021742E"/>
    <w:rPr>
      <w:rFonts w:ascii="Arial" w:eastAsia="Arial" w:hAnsi="Arial" w:cs="Arial"/>
      <w:lang w:val="en-US"/>
    </w:rPr>
  </w:style>
  <w:style w:type="paragraph" w:styleId="Header">
    <w:name w:val="header"/>
    <w:basedOn w:val="Normal"/>
    <w:link w:val="HeaderChar"/>
    <w:uiPriority w:val="99"/>
    <w:unhideWhenUsed/>
    <w:rsid w:val="0021742E"/>
    <w:pPr>
      <w:tabs>
        <w:tab w:val="center" w:pos="4513"/>
        <w:tab w:val="right" w:pos="9026"/>
      </w:tabs>
      <w:spacing w:line="240" w:lineRule="auto"/>
    </w:pPr>
  </w:style>
  <w:style w:type="character" w:customStyle="1" w:styleId="HeaderChar">
    <w:name w:val="Header Char"/>
    <w:basedOn w:val="DefaultParagraphFont"/>
    <w:link w:val="Header"/>
    <w:uiPriority w:val="99"/>
    <w:rsid w:val="0021742E"/>
    <w:rPr>
      <w:rFonts w:ascii="Arial" w:eastAsia="Arial" w:hAnsi="Arial" w:cs="Arial"/>
      <w:lang w:val="en-US"/>
    </w:rPr>
  </w:style>
  <w:style w:type="paragraph" w:customStyle="1" w:styleId="Heading1BPBHEB">
    <w:name w:val="Heading 1 [BPB HEB]"/>
    <w:basedOn w:val="Heading1"/>
    <w:rsid w:val="0021742E"/>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21742E"/>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21742E"/>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21742E"/>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21742E"/>
  </w:style>
  <w:style w:type="character" w:customStyle="1" w:styleId="hljs-attribute">
    <w:name w:val="hljs-attribute"/>
    <w:basedOn w:val="DefaultParagraphFont"/>
    <w:rsid w:val="0021742E"/>
  </w:style>
  <w:style w:type="character" w:customStyle="1" w:styleId="hljs-builtin">
    <w:name w:val="hljs-built_in"/>
    <w:basedOn w:val="DefaultParagraphFont"/>
    <w:rsid w:val="0021742E"/>
  </w:style>
  <w:style w:type="character" w:customStyle="1" w:styleId="hljs-keyword">
    <w:name w:val="hljs-keyword"/>
    <w:basedOn w:val="DefaultParagraphFont"/>
    <w:rsid w:val="0021742E"/>
  </w:style>
  <w:style w:type="character" w:customStyle="1" w:styleId="hljs-meta">
    <w:name w:val="hljs-meta"/>
    <w:basedOn w:val="DefaultParagraphFont"/>
    <w:rsid w:val="0021742E"/>
  </w:style>
  <w:style w:type="character" w:customStyle="1" w:styleId="hljs-meta-keyword">
    <w:name w:val="hljs-meta-keyword"/>
    <w:basedOn w:val="DefaultParagraphFont"/>
    <w:rsid w:val="0021742E"/>
  </w:style>
  <w:style w:type="character" w:customStyle="1" w:styleId="hljs-name">
    <w:name w:val="hljs-name"/>
    <w:basedOn w:val="DefaultParagraphFont"/>
    <w:rsid w:val="0021742E"/>
  </w:style>
  <w:style w:type="character" w:customStyle="1" w:styleId="hljs-number">
    <w:name w:val="hljs-number"/>
    <w:basedOn w:val="DefaultParagraphFont"/>
    <w:rsid w:val="0021742E"/>
  </w:style>
  <w:style w:type="character" w:customStyle="1" w:styleId="hljs-selector-class">
    <w:name w:val="hljs-selector-class"/>
    <w:basedOn w:val="DefaultParagraphFont"/>
    <w:rsid w:val="0021742E"/>
  </w:style>
  <w:style w:type="character" w:customStyle="1" w:styleId="hljs-selector-tag">
    <w:name w:val="hljs-selector-tag"/>
    <w:basedOn w:val="DefaultParagraphFont"/>
    <w:rsid w:val="0021742E"/>
  </w:style>
  <w:style w:type="character" w:customStyle="1" w:styleId="hljs-string">
    <w:name w:val="hljs-string"/>
    <w:basedOn w:val="DefaultParagraphFont"/>
    <w:rsid w:val="0021742E"/>
  </w:style>
  <w:style w:type="character" w:customStyle="1" w:styleId="hljs-symbol">
    <w:name w:val="hljs-symbol"/>
    <w:basedOn w:val="DefaultParagraphFont"/>
    <w:rsid w:val="0021742E"/>
  </w:style>
  <w:style w:type="character" w:customStyle="1" w:styleId="hljs-tag">
    <w:name w:val="hljs-tag"/>
    <w:basedOn w:val="DefaultParagraphFont"/>
    <w:rsid w:val="0021742E"/>
  </w:style>
  <w:style w:type="character" w:styleId="HTMLAcronym">
    <w:name w:val="HTML Acronym"/>
    <w:basedOn w:val="DefaultParagraphFont"/>
    <w:uiPriority w:val="99"/>
    <w:unhideWhenUsed/>
    <w:rsid w:val="0021742E"/>
  </w:style>
  <w:style w:type="character" w:styleId="HTMLCode">
    <w:name w:val="HTML Code"/>
    <w:basedOn w:val="DefaultParagraphFont"/>
    <w:uiPriority w:val="99"/>
    <w:unhideWhenUsed/>
    <w:rsid w:val="0021742E"/>
    <w:rPr>
      <w:rFonts w:ascii="Consolas" w:hAnsi="Consolas"/>
      <w:sz w:val="20"/>
      <w:szCs w:val="20"/>
    </w:rPr>
  </w:style>
  <w:style w:type="character" w:styleId="HTMLKeyboard">
    <w:name w:val="HTML Keyboard"/>
    <w:basedOn w:val="DefaultParagraphFont"/>
    <w:uiPriority w:val="99"/>
    <w:unhideWhenUsed/>
    <w:rsid w:val="0021742E"/>
    <w:rPr>
      <w:rFonts w:ascii="Consolas" w:hAnsi="Consolas"/>
      <w:sz w:val="20"/>
      <w:szCs w:val="20"/>
    </w:rPr>
  </w:style>
  <w:style w:type="paragraph" w:styleId="HTMLPreformatted">
    <w:name w:val="HTML Preformatted"/>
    <w:basedOn w:val="Normal"/>
    <w:link w:val="HTMLPreformattedChar"/>
    <w:uiPriority w:val="99"/>
    <w:unhideWhenUsed/>
    <w:rsid w:val="0021742E"/>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21742E"/>
    <w:rPr>
      <w:rFonts w:ascii="Consolas" w:eastAsia="Arial" w:hAnsi="Consolas" w:cs="Arial"/>
      <w:sz w:val="20"/>
      <w:szCs w:val="20"/>
      <w:lang w:val="en-US"/>
    </w:rPr>
  </w:style>
  <w:style w:type="character" w:styleId="HTMLSample">
    <w:name w:val="HTML Sample"/>
    <w:basedOn w:val="DefaultParagraphFont"/>
    <w:uiPriority w:val="99"/>
    <w:unhideWhenUsed/>
    <w:rsid w:val="0021742E"/>
    <w:rPr>
      <w:rFonts w:ascii="Consolas" w:hAnsi="Consolas"/>
      <w:sz w:val="24"/>
      <w:szCs w:val="24"/>
    </w:rPr>
  </w:style>
  <w:style w:type="character" w:styleId="HTMLTypewriter">
    <w:name w:val="HTML Typewriter"/>
    <w:basedOn w:val="DefaultParagraphFont"/>
    <w:uiPriority w:val="99"/>
    <w:unhideWhenUsed/>
    <w:rsid w:val="0021742E"/>
    <w:rPr>
      <w:rFonts w:ascii="Consolas" w:hAnsi="Consolas"/>
      <w:sz w:val="20"/>
      <w:szCs w:val="20"/>
    </w:rPr>
  </w:style>
  <w:style w:type="character" w:styleId="HTMLVariable">
    <w:name w:val="HTML Variable"/>
    <w:basedOn w:val="DefaultParagraphFont"/>
    <w:uiPriority w:val="99"/>
    <w:unhideWhenUsed/>
    <w:rsid w:val="0021742E"/>
    <w:rPr>
      <w:i/>
      <w:iCs/>
    </w:rPr>
  </w:style>
  <w:style w:type="paragraph" w:customStyle="1" w:styleId="LinkBPBHEB">
    <w:name w:val="Link [BPB HEB]"/>
    <w:basedOn w:val="Normal"/>
    <w:link w:val="LinkBPBHEBChar"/>
    <w:qFormat/>
    <w:rsid w:val="0021742E"/>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21742E"/>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21742E"/>
    <w:pPr>
      <w:numPr>
        <w:numId w:val="27"/>
      </w:numPr>
      <w:contextualSpacing/>
    </w:pPr>
  </w:style>
  <w:style w:type="paragraph" w:styleId="ListParagraph">
    <w:name w:val="List Paragraph"/>
    <w:basedOn w:val="Normal"/>
    <w:uiPriority w:val="34"/>
    <w:qFormat/>
    <w:rsid w:val="0021742E"/>
    <w:pPr>
      <w:ind w:left="720"/>
      <w:contextualSpacing/>
    </w:pPr>
  </w:style>
  <w:style w:type="paragraph" w:customStyle="1" w:styleId="NormalBPBHEB">
    <w:name w:val="Normal [BPB HEB]"/>
    <w:basedOn w:val="Normal"/>
    <w:link w:val="NormalBPBHEBChar"/>
    <w:qFormat/>
    <w:rsid w:val="0021742E"/>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21742E"/>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21742E"/>
    <w:rPr>
      <w:rFonts w:ascii="Palatino Linotype" w:hAnsi="Palatino Linotype"/>
      <w:i/>
      <w:sz w:val="24"/>
    </w:rPr>
  </w:style>
  <w:style w:type="character" w:customStyle="1" w:styleId="ScreenTextBPBHEB">
    <w:name w:val="ScreenText[BPB HEB]"/>
    <w:basedOn w:val="NormalBPBHEBChar"/>
    <w:uiPriority w:val="1"/>
    <w:qFormat/>
    <w:rsid w:val="0021742E"/>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21742E"/>
    <w:pPr>
      <w:keepNext/>
      <w:keepLines/>
      <w:spacing w:after="320"/>
    </w:pPr>
    <w:rPr>
      <w:color w:val="666666"/>
      <w:sz w:val="30"/>
      <w:szCs w:val="30"/>
    </w:rPr>
  </w:style>
  <w:style w:type="character" w:customStyle="1" w:styleId="SubtitleChar">
    <w:name w:val="Subtitle Char"/>
    <w:basedOn w:val="DefaultParagraphFont"/>
    <w:link w:val="Subtitle"/>
    <w:rsid w:val="0021742E"/>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21742E"/>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21742E"/>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21742E"/>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21742E"/>
    <w:pPr>
      <w:keepNext/>
      <w:keepLines/>
      <w:spacing w:after="60"/>
    </w:pPr>
    <w:rPr>
      <w:sz w:val="52"/>
      <w:szCs w:val="52"/>
    </w:rPr>
  </w:style>
  <w:style w:type="character" w:customStyle="1" w:styleId="TitleChar">
    <w:name w:val="Title Char"/>
    <w:basedOn w:val="DefaultParagraphFont"/>
    <w:link w:val="Title"/>
    <w:rsid w:val="0021742E"/>
    <w:rPr>
      <w:rFonts w:ascii="Arial" w:eastAsia="Arial" w:hAnsi="Arial" w:cs="Arial"/>
      <w:sz w:val="52"/>
      <w:szCs w:val="52"/>
      <w:lang w:val="en-US"/>
    </w:rPr>
  </w:style>
  <w:style w:type="character" w:customStyle="1" w:styleId="UnresolvedMention10">
    <w:name w:val="Unresolved Mention1"/>
    <w:basedOn w:val="DefaultParagraphFont"/>
    <w:uiPriority w:val="99"/>
    <w:semiHidden/>
    <w:unhideWhenUsed/>
    <w:rsid w:val="0021742E"/>
    <w:rPr>
      <w:color w:val="605E5C"/>
      <w:shd w:val="clear" w:color="auto" w:fill="E1DFDD"/>
    </w:rPr>
  </w:style>
  <w:style w:type="paragraph" w:customStyle="1" w:styleId="FigureBPBHEB">
    <w:name w:val="Figure [BPB HEB]"/>
    <w:basedOn w:val="Normal"/>
    <w:qFormat/>
    <w:rsid w:val="004D7E08"/>
    <w:pPr>
      <w:spacing w:after="200"/>
      <w:jc w:val="center"/>
    </w:pPr>
    <w:rPr>
      <w:rFonts w:ascii="Palatino Linotype" w:eastAsiaTheme="minorHAnsi" w:hAnsi="Palatino Linotyp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149">
      <w:bodyDiv w:val="1"/>
      <w:marLeft w:val="0"/>
      <w:marRight w:val="0"/>
      <w:marTop w:val="0"/>
      <w:marBottom w:val="0"/>
      <w:divBdr>
        <w:top w:val="none" w:sz="0" w:space="0" w:color="auto"/>
        <w:left w:val="none" w:sz="0" w:space="0" w:color="auto"/>
        <w:bottom w:val="none" w:sz="0" w:space="0" w:color="auto"/>
        <w:right w:val="none" w:sz="0" w:space="0" w:color="auto"/>
      </w:divBdr>
    </w:div>
    <w:div w:id="20673547">
      <w:bodyDiv w:val="1"/>
      <w:marLeft w:val="0"/>
      <w:marRight w:val="0"/>
      <w:marTop w:val="0"/>
      <w:marBottom w:val="0"/>
      <w:divBdr>
        <w:top w:val="none" w:sz="0" w:space="0" w:color="auto"/>
        <w:left w:val="none" w:sz="0" w:space="0" w:color="auto"/>
        <w:bottom w:val="none" w:sz="0" w:space="0" w:color="auto"/>
        <w:right w:val="none" w:sz="0" w:space="0" w:color="auto"/>
      </w:divBdr>
    </w:div>
    <w:div w:id="92749709">
      <w:bodyDiv w:val="1"/>
      <w:marLeft w:val="0"/>
      <w:marRight w:val="0"/>
      <w:marTop w:val="0"/>
      <w:marBottom w:val="0"/>
      <w:divBdr>
        <w:top w:val="none" w:sz="0" w:space="0" w:color="auto"/>
        <w:left w:val="none" w:sz="0" w:space="0" w:color="auto"/>
        <w:bottom w:val="none" w:sz="0" w:space="0" w:color="auto"/>
        <w:right w:val="none" w:sz="0" w:space="0" w:color="auto"/>
      </w:divBdr>
    </w:div>
    <w:div w:id="98070656">
      <w:bodyDiv w:val="1"/>
      <w:marLeft w:val="0"/>
      <w:marRight w:val="0"/>
      <w:marTop w:val="0"/>
      <w:marBottom w:val="0"/>
      <w:divBdr>
        <w:top w:val="none" w:sz="0" w:space="0" w:color="auto"/>
        <w:left w:val="none" w:sz="0" w:space="0" w:color="auto"/>
        <w:bottom w:val="none" w:sz="0" w:space="0" w:color="auto"/>
        <w:right w:val="none" w:sz="0" w:space="0" w:color="auto"/>
      </w:divBdr>
    </w:div>
    <w:div w:id="103110522">
      <w:bodyDiv w:val="1"/>
      <w:marLeft w:val="0"/>
      <w:marRight w:val="0"/>
      <w:marTop w:val="0"/>
      <w:marBottom w:val="0"/>
      <w:divBdr>
        <w:top w:val="none" w:sz="0" w:space="0" w:color="auto"/>
        <w:left w:val="none" w:sz="0" w:space="0" w:color="auto"/>
        <w:bottom w:val="none" w:sz="0" w:space="0" w:color="auto"/>
        <w:right w:val="none" w:sz="0" w:space="0" w:color="auto"/>
      </w:divBdr>
    </w:div>
    <w:div w:id="103157452">
      <w:bodyDiv w:val="1"/>
      <w:marLeft w:val="0"/>
      <w:marRight w:val="0"/>
      <w:marTop w:val="0"/>
      <w:marBottom w:val="0"/>
      <w:divBdr>
        <w:top w:val="none" w:sz="0" w:space="0" w:color="auto"/>
        <w:left w:val="none" w:sz="0" w:space="0" w:color="auto"/>
        <w:bottom w:val="none" w:sz="0" w:space="0" w:color="auto"/>
        <w:right w:val="none" w:sz="0" w:space="0" w:color="auto"/>
      </w:divBdr>
    </w:div>
    <w:div w:id="109865151">
      <w:bodyDiv w:val="1"/>
      <w:marLeft w:val="0"/>
      <w:marRight w:val="0"/>
      <w:marTop w:val="0"/>
      <w:marBottom w:val="0"/>
      <w:divBdr>
        <w:top w:val="none" w:sz="0" w:space="0" w:color="auto"/>
        <w:left w:val="none" w:sz="0" w:space="0" w:color="auto"/>
        <w:bottom w:val="none" w:sz="0" w:space="0" w:color="auto"/>
        <w:right w:val="none" w:sz="0" w:space="0" w:color="auto"/>
      </w:divBdr>
    </w:div>
    <w:div w:id="137695000">
      <w:bodyDiv w:val="1"/>
      <w:marLeft w:val="0"/>
      <w:marRight w:val="0"/>
      <w:marTop w:val="0"/>
      <w:marBottom w:val="0"/>
      <w:divBdr>
        <w:top w:val="none" w:sz="0" w:space="0" w:color="auto"/>
        <w:left w:val="none" w:sz="0" w:space="0" w:color="auto"/>
        <w:bottom w:val="none" w:sz="0" w:space="0" w:color="auto"/>
        <w:right w:val="none" w:sz="0" w:space="0" w:color="auto"/>
      </w:divBdr>
    </w:div>
    <w:div w:id="164978218">
      <w:bodyDiv w:val="1"/>
      <w:marLeft w:val="0"/>
      <w:marRight w:val="0"/>
      <w:marTop w:val="0"/>
      <w:marBottom w:val="0"/>
      <w:divBdr>
        <w:top w:val="none" w:sz="0" w:space="0" w:color="auto"/>
        <w:left w:val="none" w:sz="0" w:space="0" w:color="auto"/>
        <w:bottom w:val="none" w:sz="0" w:space="0" w:color="auto"/>
        <w:right w:val="none" w:sz="0" w:space="0" w:color="auto"/>
      </w:divBdr>
    </w:div>
    <w:div w:id="218713803">
      <w:bodyDiv w:val="1"/>
      <w:marLeft w:val="0"/>
      <w:marRight w:val="0"/>
      <w:marTop w:val="0"/>
      <w:marBottom w:val="0"/>
      <w:divBdr>
        <w:top w:val="none" w:sz="0" w:space="0" w:color="auto"/>
        <w:left w:val="none" w:sz="0" w:space="0" w:color="auto"/>
        <w:bottom w:val="none" w:sz="0" w:space="0" w:color="auto"/>
        <w:right w:val="none" w:sz="0" w:space="0" w:color="auto"/>
      </w:divBdr>
    </w:div>
    <w:div w:id="253828827">
      <w:bodyDiv w:val="1"/>
      <w:marLeft w:val="0"/>
      <w:marRight w:val="0"/>
      <w:marTop w:val="0"/>
      <w:marBottom w:val="0"/>
      <w:divBdr>
        <w:top w:val="none" w:sz="0" w:space="0" w:color="auto"/>
        <w:left w:val="none" w:sz="0" w:space="0" w:color="auto"/>
        <w:bottom w:val="none" w:sz="0" w:space="0" w:color="auto"/>
        <w:right w:val="none" w:sz="0" w:space="0" w:color="auto"/>
      </w:divBdr>
    </w:div>
    <w:div w:id="268898561">
      <w:bodyDiv w:val="1"/>
      <w:marLeft w:val="0"/>
      <w:marRight w:val="0"/>
      <w:marTop w:val="0"/>
      <w:marBottom w:val="0"/>
      <w:divBdr>
        <w:top w:val="none" w:sz="0" w:space="0" w:color="auto"/>
        <w:left w:val="none" w:sz="0" w:space="0" w:color="auto"/>
        <w:bottom w:val="none" w:sz="0" w:space="0" w:color="auto"/>
        <w:right w:val="none" w:sz="0" w:space="0" w:color="auto"/>
      </w:divBdr>
    </w:div>
    <w:div w:id="274410817">
      <w:bodyDiv w:val="1"/>
      <w:marLeft w:val="0"/>
      <w:marRight w:val="0"/>
      <w:marTop w:val="0"/>
      <w:marBottom w:val="0"/>
      <w:divBdr>
        <w:top w:val="none" w:sz="0" w:space="0" w:color="auto"/>
        <w:left w:val="none" w:sz="0" w:space="0" w:color="auto"/>
        <w:bottom w:val="none" w:sz="0" w:space="0" w:color="auto"/>
        <w:right w:val="none" w:sz="0" w:space="0" w:color="auto"/>
      </w:divBdr>
    </w:div>
    <w:div w:id="281884703">
      <w:bodyDiv w:val="1"/>
      <w:marLeft w:val="0"/>
      <w:marRight w:val="0"/>
      <w:marTop w:val="0"/>
      <w:marBottom w:val="0"/>
      <w:divBdr>
        <w:top w:val="none" w:sz="0" w:space="0" w:color="auto"/>
        <w:left w:val="none" w:sz="0" w:space="0" w:color="auto"/>
        <w:bottom w:val="none" w:sz="0" w:space="0" w:color="auto"/>
        <w:right w:val="none" w:sz="0" w:space="0" w:color="auto"/>
      </w:divBdr>
    </w:div>
    <w:div w:id="303387534">
      <w:bodyDiv w:val="1"/>
      <w:marLeft w:val="0"/>
      <w:marRight w:val="0"/>
      <w:marTop w:val="0"/>
      <w:marBottom w:val="0"/>
      <w:divBdr>
        <w:top w:val="none" w:sz="0" w:space="0" w:color="auto"/>
        <w:left w:val="none" w:sz="0" w:space="0" w:color="auto"/>
        <w:bottom w:val="none" w:sz="0" w:space="0" w:color="auto"/>
        <w:right w:val="none" w:sz="0" w:space="0" w:color="auto"/>
      </w:divBdr>
    </w:div>
    <w:div w:id="318996116">
      <w:bodyDiv w:val="1"/>
      <w:marLeft w:val="0"/>
      <w:marRight w:val="0"/>
      <w:marTop w:val="0"/>
      <w:marBottom w:val="0"/>
      <w:divBdr>
        <w:top w:val="none" w:sz="0" w:space="0" w:color="auto"/>
        <w:left w:val="none" w:sz="0" w:space="0" w:color="auto"/>
        <w:bottom w:val="none" w:sz="0" w:space="0" w:color="auto"/>
        <w:right w:val="none" w:sz="0" w:space="0" w:color="auto"/>
      </w:divBdr>
    </w:div>
    <w:div w:id="319893780">
      <w:bodyDiv w:val="1"/>
      <w:marLeft w:val="0"/>
      <w:marRight w:val="0"/>
      <w:marTop w:val="0"/>
      <w:marBottom w:val="0"/>
      <w:divBdr>
        <w:top w:val="none" w:sz="0" w:space="0" w:color="auto"/>
        <w:left w:val="none" w:sz="0" w:space="0" w:color="auto"/>
        <w:bottom w:val="none" w:sz="0" w:space="0" w:color="auto"/>
        <w:right w:val="none" w:sz="0" w:space="0" w:color="auto"/>
      </w:divBdr>
    </w:div>
    <w:div w:id="330376736">
      <w:bodyDiv w:val="1"/>
      <w:marLeft w:val="0"/>
      <w:marRight w:val="0"/>
      <w:marTop w:val="0"/>
      <w:marBottom w:val="0"/>
      <w:divBdr>
        <w:top w:val="none" w:sz="0" w:space="0" w:color="auto"/>
        <w:left w:val="none" w:sz="0" w:space="0" w:color="auto"/>
        <w:bottom w:val="none" w:sz="0" w:space="0" w:color="auto"/>
        <w:right w:val="none" w:sz="0" w:space="0" w:color="auto"/>
      </w:divBdr>
    </w:div>
    <w:div w:id="437453167">
      <w:bodyDiv w:val="1"/>
      <w:marLeft w:val="0"/>
      <w:marRight w:val="0"/>
      <w:marTop w:val="0"/>
      <w:marBottom w:val="0"/>
      <w:divBdr>
        <w:top w:val="none" w:sz="0" w:space="0" w:color="auto"/>
        <w:left w:val="none" w:sz="0" w:space="0" w:color="auto"/>
        <w:bottom w:val="none" w:sz="0" w:space="0" w:color="auto"/>
        <w:right w:val="none" w:sz="0" w:space="0" w:color="auto"/>
      </w:divBdr>
    </w:div>
    <w:div w:id="446236941">
      <w:bodyDiv w:val="1"/>
      <w:marLeft w:val="0"/>
      <w:marRight w:val="0"/>
      <w:marTop w:val="0"/>
      <w:marBottom w:val="0"/>
      <w:divBdr>
        <w:top w:val="none" w:sz="0" w:space="0" w:color="auto"/>
        <w:left w:val="none" w:sz="0" w:space="0" w:color="auto"/>
        <w:bottom w:val="none" w:sz="0" w:space="0" w:color="auto"/>
        <w:right w:val="none" w:sz="0" w:space="0" w:color="auto"/>
      </w:divBdr>
    </w:div>
    <w:div w:id="448208784">
      <w:bodyDiv w:val="1"/>
      <w:marLeft w:val="0"/>
      <w:marRight w:val="0"/>
      <w:marTop w:val="0"/>
      <w:marBottom w:val="0"/>
      <w:divBdr>
        <w:top w:val="none" w:sz="0" w:space="0" w:color="auto"/>
        <w:left w:val="none" w:sz="0" w:space="0" w:color="auto"/>
        <w:bottom w:val="none" w:sz="0" w:space="0" w:color="auto"/>
        <w:right w:val="none" w:sz="0" w:space="0" w:color="auto"/>
      </w:divBdr>
    </w:div>
    <w:div w:id="453597738">
      <w:bodyDiv w:val="1"/>
      <w:marLeft w:val="0"/>
      <w:marRight w:val="0"/>
      <w:marTop w:val="0"/>
      <w:marBottom w:val="0"/>
      <w:divBdr>
        <w:top w:val="none" w:sz="0" w:space="0" w:color="auto"/>
        <w:left w:val="none" w:sz="0" w:space="0" w:color="auto"/>
        <w:bottom w:val="none" w:sz="0" w:space="0" w:color="auto"/>
        <w:right w:val="none" w:sz="0" w:space="0" w:color="auto"/>
      </w:divBdr>
    </w:div>
    <w:div w:id="471486142">
      <w:bodyDiv w:val="1"/>
      <w:marLeft w:val="0"/>
      <w:marRight w:val="0"/>
      <w:marTop w:val="0"/>
      <w:marBottom w:val="0"/>
      <w:divBdr>
        <w:top w:val="none" w:sz="0" w:space="0" w:color="auto"/>
        <w:left w:val="none" w:sz="0" w:space="0" w:color="auto"/>
        <w:bottom w:val="none" w:sz="0" w:space="0" w:color="auto"/>
        <w:right w:val="none" w:sz="0" w:space="0" w:color="auto"/>
      </w:divBdr>
    </w:div>
    <w:div w:id="474837281">
      <w:bodyDiv w:val="1"/>
      <w:marLeft w:val="0"/>
      <w:marRight w:val="0"/>
      <w:marTop w:val="0"/>
      <w:marBottom w:val="0"/>
      <w:divBdr>
        <w:top w:val="none" w:sz="0" w:space="0" w:color="auto"/>
        <w:left w:val="none" w:sz="0" w:space="0" w:color="auto"/>
        <w:bottom w:val="none" w:sz="0" w:space="0" w:color="auto"/>
        <w:right w:val="none" w:sz="0" w:space="0" w:color="auto"/>
      </w:divBdr>
    </w:div>
    <w:div w:id="490026620">
      <w:bodyDiv w:val="1"/>
      <w:marLeft w:val="0"/>
      <w:marRight w:val="0"/>
      <w:marTop w:val="0"/>
      <w:marBottom w:val="0"/>
      <w:divBdr>
        <w:top w:val="none" w:sz="0" w:space="0" w:color="auto"/>
        <w:left w:val="none" w:sz="0" w:space="0" w:color="auto"/>
        <w:bottom w:val="none" w:sz="0" w:space="0" w:color="auto"/>
        <w:right w:val="none" w:sz="0" w:space="0" w:color="auto"/>
      </w:divBdr>
    </w:div>
    <w:div w:id="494611501">
      <w:bodyDiv w:val="1"/>
      <w:marLeft w:val="0"/>
      <w:marRight w:val="0"/>
      <w:marTop w:val="0"/>
      <w:marBottom w:val="0"/>
      <w:divBdr>
        <w:top w:val="none" w:sz="0" w:space="0" w:color="auto"/>
        <w:left w:val="none" w:sz="0" w:space="0" w:color="auto"/>
        <w:bottom w:val="none" w:sz="0" w:space="0" w:color="auto"/>
        <w:right w:val="none" w:sz="0" w:space="0" w:color="auto"/>
      </w:divBdr>
    </w:div>
    <w:div w:id="522401468">
      <w:bodyDiv w:val="1"/>
      <w:marLeft w:val="0"/>
      <w:marRight w:val="0"/>
      <w:marTop w:val="0"/>
      <w:marBottom w:val="0"/>
      <w:divBdr>
        <w:top w:val="none" w:sz="0" w:space="0" w:color="auto"/>
        <w:left w:val="none" w:sz="0" w:space="0" w:color="auto"/>
        <w:bottom w:val="none" w:sz="0" w:space="0" w:color="auto"/>
        <w:right w:val="none" w:sz="0" w:space="0" w:color="auto"/>
      </w:divBdr>
    </w:div>
    <w:div w:id="528184039">
      <w:bodyDiv w:val="1"/>
      <w:marLeft w:val="0"/>
      <w:marRight w:val="0"/>
      <w:marTop w:val="0"/>
      <w:marBottom w:val="0"/>
      <w:divBdr>
        <w:top w:val="none" w:sz="0" w:space="0" w:color="auto"/>
        <w:left w:val="none" w:sz="0" w:space="0" w:color="auto"/>
        <w:bottom w:val="none" w:sz="0" w:space="0" w:color="auto"/>
        <w:right w:val="none" w:sz="0" w:space="0" w:color="auto"/>
      </w:divBdr>
    </w:div>
    <w:div w:id="563217871">
      <w:bodyDiv w:val="1"/>
      <w:marLeft w:val="0"/>
      <w:marRight w:val="0"/>
      <w:marTop w:val="0"/>
      <w:marBottom w:val="0"/>
      <w:divBdr>
        <w:top w:val="none" w:sz="0" w:space="0" w:color="auto"/>
        <w:left w:val="none" w:sz="0" w:space="0" w:color="auto"/>
        <w:bottom w:val="none" w:sz="0" w:space="0" w:color="auto"/>
        <w:right w:val="none" w:sz="0" w:space="0" w:color="auto"/>
      </w:divBdr>
    </w:div>
    <w:div w:id="567884312">
      <w:bodyDiv w:val="1"/>
      <w:marLeft w:val="0"/>
      <w:marRight w:val="0"/>
      <w:marTop w:val="0"/>
      <w:marBottom w:val="0"/>
      <w:divBdr>
        <w:top w:val="none" w:sz="0" w:space="0" w:color="auto"/>
        <w:left w:val="none" w:sz="0" w:space="0" w:color="auto"/>
        <w:bottom w:val="none" w:sz="0" w:space="0" w:color="auto"/>
        <w:right w:val="none" w:sz="0" w:space="0" w:color="auto"/>
      </w:divBdr>
    </w:div>
    <w:div w:id="573079227">
      <w:bodyDiv w:val="1"/>
      <w:marLeft w:val="0"/>
      <w:marRight w:val="0"/>
      <w:marTop w:val="0"/>
      <w:marBottom w:val="0"/>
      <w:divBdr>
        <w:top w:val="none" w:sz="0" w:space="0" w:color="auto"/>
        <w:left w:val="none" w:sz="0" w:space="0" w:color="auto"/>
        <w:bottom w:val="none" w:sz="0" w:space="0" w:color="auto"/>
        <w:right w:val="none" w:sz="0" w:space="0" w:color="auto"/>
      </w:divBdr>
    </w:div>
    <w:div w:id="583730094">
      <w:bodyDiv w:val="1"/>
      <w:marLeft w:val="0"/>
      <w:marRight w:val="0"/>
      <w:marTop w:val="0"/>
      <w:marBottom w:val="0"/>
      <w:divBdr>
        <w:top w:val="none" w:sz="0" w:space="0" w:color="auto"/>
        <w:left w:val="none" w:sz="0" w:space="0" w:color="auto"/>
        <w:bottom w:val="none" w:sz="0" w:space="0" w:color="auto"/>
        <w:right w:val="none" w:sz="0" w:space="0" w:color="auto"/>
      </w:divBdr>
    </w:div>
    <w:div w:id="597451542">
      <w:bodyDiv w:val="1"/>
      <w:marLeft w:val="0"/>
      <w:marRight w:val="0"/>
      <w:marTop w:val="0"/>
      <w:marBottom w:val="0"/>
      <w:divBdr>
        <w:top w:val="none" w:sz="0" w:space="0" w:color="auto"/>
        <w:left w:val="none" w:sz="0" w:space="0" w:color="auto"/>
        <w:bottom w:val="none" w:sz="0" w:space="0" w:color="auto"/>
        <w:right w:val="none" w:sz="0" w:space="0" w:color="auto"/>
      </w:divBdr>
    </w:div>
    <w:div w:id="598173348">
      <w:bodyDiv w:val="1"/>
      <w:marLeft w:val="0"/>
      <w:marRight w:val="0"/>
      <w:marTop w:val="0"/>
      <w:marBottom w:val="0"/>
      <w:divBdr>
        <w:top w:val="none" w:sz="0" w:space="0" w:color="auto"/>
        <w:left w:val="none" w:sz="0" w:space="0" w:color="auto"/>
        <w:bottom w:val="none" w:sz="0" w:space="0" w:color="auto"/>
        <w:right w:val="none" w:sz="0" w:space="0" w:color="auto"/>
      </w:divBdr>
    </w:div>
    <w:div w:id="625354255">
      <w:bodyDiv w:val="1"/>
      <w:marLeft w:val="0"/>
      <w:marRight w:val="0"/>
      <w:marTop w:val="0"/>
      <w:marBottom w:val="0"/>
      <w:divBdr>
        <w:top w:val="none" w:sz="0" w:space="0" w:color="auto"/>
        <w:left w:val="none" w:sz="0" w:space="0" w:color="auto"/>
        <w:bottom w:val="none" w:sz="0" w:space="0" w:color="auto"/>
        <w:right w:val="none" w:sz="0" w:space="0" w:color="auto"/>
      </w:divBdr>
    </w:div>
    <w:div w:id="626862888">
      <w:bodyDiv w:val="1"/>
      <w:marLeft w:val="0"/>
      <w:marRight w:val="0"/>
      <w:marTop w:val="0"/>
      <w:marBottom w:val="0"/>
      <w:divBdr>
        <w:top w:val="none" w:sz="0" w:space="0" w:color="auto"/>
        <w:left w:val="none" w:sz="0" w:space="0" w:color="auto"/>
        <w:bottom w:val="none" w:sz="0" w:space="0" w:color="auto"/>
        <w:right w:val="none" w:sz="0" w:space="0" w:color="auto"/>
      </w:divBdr>
    </w:div>
    <w:div w:id="704134367">
      <w:bodyDiv w:val="1"/>
      <w:marLeft w:val="0"/>
      <w:marRight w:val="0"/>
      <w:marTop w:val="0"/>
      <w:marBottom w:val="0"/>
      <w:divBdr>
        <w:top w:val="none" w:sz="0" w:space="0" w:color="auto"/>
        <w:left w:val="none" w:sz="0" w:space="0" w:color="auto"/>
        <w:bottom w:val="none" w:sz="0" w:space="0" w:color="auto"/>
        <w:right w:val="none" w:sz="0" w:space="0" w:color="auto"/>
      </w:divBdr>
    </w:div>
    <w:div w:id="707949126">
      <w:bodyDiv w:val="1"/>
      <w:marLeft w:val="0"/>
      <w:marRight w:val="0"/>
      <w:marTop w:val="0"/>
      <w:marBottom w:val="0"/>
      <w:divBdr>
        <w:top w:val="none" w:sz="0" w:space="0" w:color="auto"/>
        <w:left w:val="none" w:sz="0" w:space="0" w:color="auto"/>
        <w:bottom w:val="none" w:sz="0" w:space="0" w:color="auto"/>
        <w:right w:val="none" w:sz="0" w:space="0" w:color="auto"/>
      </w:divBdr>
    </w:div>
    <w:div w:id="718361240">
      <w:bodyDiv w:val="1"/>
      <w:marLeft w:val="0"/>
      <w:marRight w:val="0"/>
      <w:marTop w:val="0"/>
      <w:marBottom w:val="0"/>
      <w:divBdr>
        <w:top w:val="none" w:sz="0" w:space="0" w:color="auto"/>
        <w:left w:val="none" w:sz="0" w:space="0" w:color="auto"/>
        <w:bottom w:val="none" w:sz="0" w:space="0" w:color="auto"/>
        <w:right w:val="none" w:sz="0" w:space="0" w:color="auto"/>
      </w:divBdr>
    </w:div>
    <w:div w:id="721291263">
      <w:bodyDiv w:val="1"/>
      <w:marLeft w:val="0"/>
      <w:marRight w:val="0"/>
      <w:marTop w:val="0"/>
      <w:marBottom w:val="0"/>
      <w:divBdr>
        <w:top w:val="none" w:sz="0" w:space="0" w:color="auto"/>
        <w:left w:val="none" w:sz="0" w:space="0" w:color="auto"/>
        <w:bottom w:val="none" w:sz="0" w:space="0" w:color="auto"/>
        <w:right w:val="none" w:sz="0" w:space="0" w:color="auto"/>
      </w:divBdr>
    </w:div>
    <w:div w:id="728114829">
      <w:bodyDiv w:val="1"/>
      <w:marLeft w:val="0"/>
      <w:marRight w:val="0"/>
      <w:marTop w:val="0"/>
      <w:marBottom w:val="0"/>
      <w:divBdr>
        <w:top w:val="none" w:sz="0" w:space="0" w:color="auto"/>
        <w:left w:val="none" w:sz="0" w:space="0" w:color="auto"/>
        <w:bottom w:val="none" w:sz="0" w:space="0" w:color="auto"/>
        <w:right w:val="none" w:sz="0" w:space="0" w:color="auto"/>
      </w:divBdr>
    </w:div>
    <w:div w:id="758327956">
      <w:bodyDiv w:val="1"/>
      <w:marLeft w:val="0"/>
      <w:marRight w:val="0"/>
      <w:marTop w:val="0"/>
      <w:marBottom w:val="0"/>
      <w:divBdr>
        <w:top w:val="none" w:sz="0" w:space="0" w:color="auto"/>
        <w:left w:val="none" w:sz="0" w:space="0" w:color="auto"/>
        <w:bottom w:val="none" w:sz="0" w:space="0" w:color="auto"/>
        <w:right w:val="none" w:sz="0" w:space="0" w:color="auto"/>
      </w:divBdr>
    </w:div>
    <w:div w:id="767385398">
      <w:bodyDiv w:val="1"/>
      <w:marLeft w:val="0"/>
      <w:marRight w:val="0"/>
      <w:marTop w:val="0"/>
      <w:marBottom w:val="0"/>
      <w:divBdr>
        <w:top w:val="none" w:sz="0" w:space="0" w:color="auto"/>
        <w:left w:val="none" w:sz="0" w:space="0" w:color="auto"/>
        <w:bottom w:val="none" w:sz="0" w:space="0" w:color="auto"/>
        <w:right w:val="none" w:sz="0" w:space="0" w:color="auto"/>
      </w:divBdr>
    </w:div>
    <w:div w:id="805590028">
      <w:bodyDiv w:val="1"/>
      <w:marLeft w:val="0"/>
      <w:marRight w:val="0"/>
      <w:marTop w:val="0"/>
      <w:marBottom w:val="0"/>
      <w:divBdr>
        <w:top w:val="none" w:sz="0" w:space="0" w:color="auto"/>
        <w:left w:val="none" w:sz="0" w:space="0" w:color="auto"/>
        <w:bottom w:val="none" w:sz="0" w:space="0" w:color="auto"/>
        <w:right w:val="none" w:sz="0" w:space="0" w:color="auto"/>
      </w:divBdr>
    </w:div>
    <w:div w:id="828446349">
      <w:bodyDiv w:val="1"/>
      <w:marLeft w:val="0"/>
      <w:marRight w:val="0"/>
      <w:marTop w:val="0"/>
      <w:marBottom w:val="0"/>
      <w:divBdr>
        <w:top w:val="none" w:sz="0" w:space="0" w:color="auto"/>
        <w:left w:val="none" w:sz="0" w:space="0" w:color="auto"/>
        <w:bottom w:val="none" w:sz="0" w:space="0" w:color="auto"/>
        <w:right w:val="none" w:sz="0" w:space="0" w:color="auto"/>
      </w:divBdr>
    </w:div>
    <w:div w:id="831675207">
      <w:bodyDiv w:val="1"/>
      <w:marLeft w:val="0"/>
      <w:marRight w:val="0"/>
      <w:marTop w:val="0"/>
      <w:marBottom w:val="0"/>
      <w:divBdr>
        <w:top w:val="none" w:sz="0" w:space="0" w:color="auto"/>
        <w:left w:val="none" w:sz="0" w:space="0" w:color="auto"/>
        <w:bottom w:val="none" w:sz="0" w:space="0" w:color="auto"/>
        <w:right w:val="none" w:sz="0" w:space="0" w:color="auto"/>
      </w:divBdr>
    </w:div>
    <w:div w:id="839471700">
      <w:bodyDiv w:val="1"/>
      <w:marLeft w:val="0"/>
      <w:marRight w:val="0"/>
      <w:marTop w:val="0"/>
      <w:marBottom w:val="0"/>
      <w:divBdr>
        <w:top w:val="none" w:sz="0" w:space="0" w:color="auto"/>
        <w:left w:val="none" w:sz="0" w:space="0" w:color="auto"/>
        <w:bottom w:val="none" w:sz="0" w:space="0" w:color="auto"/>
        <w:right w:val="none" w:sz="0" w:space="0" w:color="auto"/>
      </w:divBdr>
    </w:div>
    <w:div w:id="854266279">
      <w:bodyDiv w:val="1"/>
      <w:marLeft w:val="0"/>
      <w:marRight w:val="0"/>
      <w:marTop w:val="0"/>
      <w:marBottom w:val="0"/>
      <w:divBdr>
        <w:top w:val="none" w:sz="0" w:space="0" w:color="auto"/>
        <w:left w:val="none" w:sz="0" w:space="0" w:color="auto"/>
        <w:bottom w:val="none" w:sz="0" w:space="0" w:color="auto"/>
        <w:right w:val="none" w:sz="0" w:space="0" w:color="auto"/>
      </w:divBdr>
      <w:divsChild>
        <w:div w:id="1593002921">
          <w:marLeft w:val="0"/>
          <w:marRight w:val="0"/>
          <w:marTop w:val="0"/>
          <w:marBottom w:val="0"/>
          <w:divBdr>
            <w:top w:val="none" w:sz="0" w:space="0" w:color="auto"/>
            <w:left w:val="none" w:sz="0" w:space="0" w:color="auto"/>
            <w:bottom w:val="none" w:sz="0" w:space="0" w:color="auto"/>
            <w:right w:val="none" w:sz="0" w:space="0" w:color="auto"/>
          </w:divBdr>
          <w:divsChild>
            <w:div w:id="1572228240">
              <w:marLeft w:val="0"/>
              <w:marRight w:val="0"/>
              <w:marTop w:val="0"/>
              <w:marBottom w:val="0"/>
              <w:divBdr>
                <w:top w:val="none" w:sz="0" w:space="0" w:color="auto"/>
                <w:left w:val="none" w:sz="0" w:space="0" w:color="auto"/>
                <w:bottom w:val="none" w:sz="0" w:space="0" w:color="auto"/>
                <w:right w:val="none" w:sz="0" w:space="0" w:color="auto"/>
              </w:divBdr>
              <w:divsChild>
                <w:div w:id="1438019688">
                  <w:marLeft w:val="0"/>
                  <w:marRight w:val="0"/>
                  <w:marTop w:val="0"/>
                  <w:marBottom w:val="0"/>
                  <w:divBdr>
                    <w:top w:val="none" w:sz="0" w:space="0" w:color="auto"/>
                    <w:left w:val="none" w:sz="0" w:space="0" w:color="auto"/>
                    <w:bottom w:val="none" w:sz="0" w:space="0" w:color="auto"/>
                    <w:right w:val="none" w:sz="0" w:space="0" w:color="auto"/>
                  </w:divBdr>
                  <w:divsChild>
                    <w:div w:id="445393588">
                      <w:marLeft w:val="0"/>
                      <w:marRight w:val="0"/>
                      <w:marTop w:val="0"/>
                      <w:marBottom w:val="0"/>
                      <w:divBdr>
                        <w:top w:val="none" w:sz="0" w:space="0" w:color="auto"/>
                        <w:left w:val="none" w:sz="0" w:space="0" w:color="auto"/>
                        <w:bottom w:val="none" w:sz="0" w:space="0" w:color="auto"/>
                        <w:right w:val="none" w:sz="0" w:space="0" w:color="auto"/>
                      </w:divBdr>
                      <w:divsChild>
                        <w:div w:id="543521114">
                          <w:marLeft w:val="0"/>
                          <w:marRight w:val="0"/>
                          <w:marTop w:val="0"/>
                          <w:marBottom w:val="0"/>
                          <w:divBdr>
                            <w:top w:val="none" w:sz="0" w:space="0" w:color="auto"/>
                            <w:left w:val="none" w:sz="0" w:space="0" w:color="auto"/>
                            <w:bottom w:val="none" w:sz="0" w:space="0" w:color="auto"/>
                            <w:right w:val="none" w:sz="0" w:space="0" w:color="auto"/>
                          </w:divBdr>
                          <w:divsChild>
                            <w:div w:id="291911631">
                              <w:marLeft w:val="0"/>
                              <w:marRight w:val="0"/>
                              <w:marTop w:val="0"/>
                              <w:marBottom w:val="0"/>
                              <w:divBdr>
                                <w:top w:val="none" w:sz="0" w:space="0" w:color="auto"/>
                                <w:left w:val="none" w:sz="0" w:space="0" w:color="auto"/>
                                <w:bottom w:val="none" w:sz="0" w:space="0" w:color="auto"/>
                                <w:right w:val="none" w:sz="0" w:space="0" w:color="auto"/>
                              </w:divBdr>
                              <w:divsChild>
                                <w:div w:id="1606380021">
                                  <w:marLeft w:val="0"/>
                                  <w:marRight w:val="0"/>
                                  <w:marTop w:val="0"/>
                                  <w:marBottom w:val="0"/>
                                  <w:divBdr>
                                    <w:top w:val="none" w:sz="0" w:space="0" w:color="auto"/>
                                    <w:left w:val="none" w:sz="0" w:space="0" w:color="auto"/>
                                    <w:bottom w:val="none" w:sz="0" w:space="0" w:color="auto"/>
                                    <w:right w:val="none" w:sz="0" w:space="0" w:color="auto"/>
                                  </w:divBdr>
                                  <w:divsChild>
                                    <w:div w:id="1215237634">
                                      <w:marLeft w:val="0"/>
                                      <w:marRight w:val="0"/>
                                      <w:marTop w:val="0"/>
                                      <w:marBottom w:val="0"/>
                                      <w:divBdr>
                                        <w:top w:val="none" w:sz="0" w:space="0" w:color="auto"/>
                                        <w:left w:val="none" w:sz="0" w:space="0" w:color="auto"/>
                                        <w:bottom w:val="none" w:sz="0" w:space="0" w:color="auto"/>
                                        <w:right w:val="none" w:sz="0" w:space="0" w:color="auto"/>
                                      </w:divBdr>
                                      <w:divsChild>
                                        <w:div w:id="928541642">
                                          <w:marLeft w:val="0"/>
                                          <w:marRight w:val="0"/>
                                          <w:marTop w:val="0"/>
                                          <w:marBottom w:val="0"/>
                                          <w:divBdr>
                                            <w:top w:val="none" w:sz="0" w:space="0" w:color="auto"/>
                                            <w:left w:val="none" w:sz="0" w:space="0" w:color="auto"/>
                                            <w:bottom w:val="none" w:sz="0" w:space="0" w:color="auto"/>
                                            <w:right w:val="none" w:sz="0" w:space="0" w:color="auto"/>
                                          </w:divBdr>
                                          <w:divsChild>
                                            <w:div w:id="69740661">
                                              <w:marLeft w:val="0"/>
                                              <w:marRight w:val="0"/>
                                              <w:marTop w:val="0"/>
                                              <w:marBottom w:val="0"/>
                                              <w:divBdr>
                                                <w:top w:val="none" w:sz="0" w:space="0" w:color="auto"/>
                                                <w:left w:val="none" w:sz="0" w:space="0" w:color="auto"/>
                                                <w:bottom w:val="none" w:sz="0" w:space="0" w:color="auto"/>
                                                <w:right w:val="none" w:sz="0" w:space="0" w:color="auto"/>
                                              </w:divBdr>
                                              <w:divsChild>
                                                <w:div w:id="109472465">
                                                  <w:marLeft w:val="0"/>
                                                  <w:marRight w:val="0"/>
                                                  <w:marTop w:val="0"/>
                                                  <w:marBottom w:val="0"/>
                                                  <w:divBdr>
                                                    <w:top w:val="none" w:sz="0" w:space="0" w:color="auto"/>
                                                    <w:left w:val="none" w:sz="0" w:space="0" w:color="auto"/>
                                                    <w:bottom w:val="none" w:sz="0" w:space="0" w:color="auto"/>
                                                    <w:right w:val="none" w:sz="0" w:space="0" w:color="auto"/>
                                                  </w:divBdr>
                                                  <w:divsChild>
                                                    <w:div w:id="896358546">
                                                      <w:marLeft w:val="0"/>
                                                      <w:marRight w:val="0"/>
                                                      <w:marTop w:val="0"/>
                                                      <w:marBottom w:val="0"/>
                                                      <w:divBdr>
                                                        <w:top w:val="none" w:sz="0" w:space="0" w:color="auto"/>
                                                        <w:left w:val="none" w:sz="0" w:space="0" w:color="auto"/>
                                                        <w:bottom w:val="none" w:sz="0" w:space="0" w:color="auto"/>
                                                        <w:right w:val="none" w:sz="0" w:space="0" w:color="auto"/>
                                                      </w:divBdr>
                                                      <w:divsChild>
                                                        <w:div w:id="934364817">
                                                          <w:marLeft w:val="0"/>
                                                          <w:marRight w:val="0"/>
                                                          <w:marTop w:val="0"/>
                                                          <w:marBottom w:val="0"/>
                                                          <w:divBdr>
                                                            <w:top w:val="none" w:sz="0" w:space="0" w:color="auto"/>
                                                            <w:left w:val="none" w:sz="0" w:space="0" w:color="auto"/>
                                                            <w:bottom w:val="none" w:sz="0" w:space="0" w:color="auto"/>
                                                            <w:right w:val="none" w:sz="0" w:space="0" w:color="auto"/>
                                                          </w:divBdr>
                                                          <w:divsChild>
                                                            <w:div w:id="1234436801">
                                                              <w:marLeft w:val="0"/>
                                                              <w:marRight w:val="0"/>
                                                              <w:marTop w:val="0"/>
                                                              <w:marBottom w:val="0"/>
                                                              <w:divBdr>
                                                                <w:top w:val="none" w:sz="0" w:space="0" w:color="auto"/>
                                                                <w:left w:val="none" w:sz="0" w:space="0" w:color="auto"/>
                                                                <w:bottom w:val="none" w:sz="0" w:space="0" w:color="auto"/>
                                                                <w:right w:val="none" w:sz="0" w:space="0" w:color="auto"/>
                                                              </w:divBdr>
                                                              <w:divsChild>
                                                                <w:div w:id="16541989">
                                                                  <w:marLeft w:val="0"/>
                                                                  <w:marRight w:val="0"/>
                                                                  <w:marTop w:val="0"/>
                                                                  <w:marBottom w:val="0"/>
                                                                  <w:divBdr>
                                                                    <w:top w:val="none" w:sz="0" w:space="0" w:color="auto"/>
                                                                    <w:left w:val="none" w:sz="0" w:space="0" w:color="auto"/>
                                                                    <w:bottom w:val="none" w:sz="0" w:space="0" w:color="auto"/>
                                                                    <w:right w:val="none" w:sz="0" w:space="0" w:color="auto"/>
                                                                  </w:divBdr>
                                                                </w:div>
                                                                <w:div w:id="525751243">
                                                                  <w:marLeft w:val="0"/>
                                                                  <w:marRight w:val="0"/>
                                                                  <w:marTop w:val="0"/>
                                                                  <w:marBottom w:val="0"/>
                                                                  <w:divBdr>
                                                                    <w:top w:val="none" w:sz="0" w:space="0" w:color="auto"/>
                                                                    <w:left w:val="none" w:sz="0" w:space="0" w:color="auto"/>
                                                                    <w:bottom w:val="none" w:sz="0" w:space="0" w:color="auto"/>
                                                                    <w:right w:val="none" w:sz="0" w:space="0" w:color="auto"/>
                                                                  </w:divBdr>
                                                                  <w:divsChild>
                                                                    <w:div w:id="767434875">
                                                                      <w:marLeft w:val="0"/>
                                                                      <w:marRight w:val="0"/>
                                                                      <w:marTop w:val="0"/>
                                                                      <w:marBottom w:val="0"/>
                                                                      <w:divBdr>
                                                                        <w:top w:val="none" w:sz="0" w:space="0" w:color="auto"/>
                                                                        <w:left w:val="none" w:sz="0" w:space="0" w:color="auto"/>
                                                                        <w:bottom w:val="none" w:sz="0" w:space="0" w:color="auto"/>
                                                                        <w:right w:val="none" w:sz="0" w:space="0" w:color="auto"/>
                                                                      </w:divBdr>
                                                                      <w:divsChild>
                                                                        <w:div w:id="172251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2475533">
      <w:bodyDiv w:val="1"/>
      <w:marLeft w:val="0"/>
      <w:marRight w:val="0"/>
      <w:marTop w:val="0"/>
      <w:marBottom w:val="0"/>
      <w:divBdr>
        <w:top w:val="none" w:sz="0" w:space="0" w:color="auto"/>
        <w:left w:val="none" w:sz="0" w:space="0" w:color="auto"/>
        <w:bottom w:val="none" w:sz="0" w:space="0" w:color="auto"/>
        <w:right w:val="none" w:sz="0" w:space="0" w:color="auto"/>
      </w:divBdr>
    </w:div>
    <w:div w:id="867718583">
      <w:bodyDiv w:val="1"/>
      <w:marLeft w:val="0"/>
      <w:marRight w:val="0"/>
      <w:marTop w:val="0"/>
      <w:marBottom w:val="0"/>
      <w:divBdr>
        <w:top w:val="none" w:sz="0" w:space="0" w:color="auto"/>
        <w:left w:val="none" w:sz="0" w:space="0" w:color="auto"/>
        <w:bottom w:val="none" w:sz="0" w:space="0" w:color="auto"/>
        <w:right w:val="none" w:sz="0" w:space="0" w:color="auto"/>
      </w:divBdr>
    </w:div>
    <w:div w:id="898708012">
      <w:bodyDiv w:val="1"/>
      <w:marLeft w:val="0"/>
      <w:marRight w:val="0"/>
      <w:marTop w:val="0"/>
      <w:marBottom w:val="0"/>
      <w:divBdr>
        <w:top w:val="none" w:sz="0" w:space="0" w:color="auto"/>
        <w:left w:val="none" w:sz="0" w:space="0" w:color="auto"/>
        <w:bottom w:val="none" w:sz="0" w:space="0" w:color="auto"/>
        <w:right w:val="none" w:sz="0" w:space="0" w:color="auto"/>
      </w:divBdr>
    </w:div>
    <w:div w:id="901990447">
      <w:bodyDiv w:val="1"/>
      <w:marLeft w:val="0"/>
      <w:marRight w:val="0"/>
      <w:marTop w:val="0"/>
      <w:marBottom w:val="0"/>
      <w:divBdr>
        <w:top w:val="none" w:sz="0" w:space="0" w:color="auto"/>
        <w:left w:val="none" w:sz="0" w:space="0" w:color="auto"/>
        <w:bottom w:val="none" w:sz="0" w:space="0" w:color="auto"/>
        <w:right w:val="none" w:sz="0" w:space="0" w:color="auto"/>
      </w:divBdr>
    </w:div>
    <w:div w:id="968704897">
      <w:bodyDiv w:val="1"/>
      <w:marLeft w:val="0"/>
      <w:marRight w:val="0"/>
      <w:marTop w:val="0"/>
      <w:marBottom w:val="0"/>
      <w:divBdr>
        <w:top w:val="none" w:sz="0" w:space="0" w:color="auto"/>
        <w:left w:val="none" w:sz="0" w:space="0" w:color="auto"/>
        <w:bottom w:val="none" w:sz="0" w:space="0" w:color="auto"/>
        <w:right w:val="none" w:sz="0" w:space="0" w:color="auto"/>
      </w:divBdr>
    </w:div>
    <w:div w:id="1067920717">
      <w:bodyDiv w:val="1"/>
      <w:marLeft w:val="0"/>
      <w:marRight w:val="0"/>
      <w:marTop w:val="0"/>
      <w:marBottom w:val="0"/>
      <w:divBdr>
        <w:top w:val="none" w:sz="0" w:space="0" w:color="auto"/>
        <w:left w:val="none" w:sz="0" w:space="0" w:color="auto"/>
        <w:bottom w:val="none" w:sz="0" w:space="0" w:color="auto"/>
        <w:right w:val="none" w:sz="0" w:space="0" w:color="auto"/>
      </w:divBdr>
    </w:div>
    <w:div w:id="1069424898">
      <w:bodyDiv w:val="1"/>
      <w:marLeft w:val="0"/>
      <w:marRight w:val="0"/>
      <w:marTop w:val="0"/>
      <w:marBottom w:val="0"/>
      <w:divBdr>
        <w:top w:val="none" w:sz="0" w:space="0" w:color="auto"/>
        <w:left w:val="none" w:sz="0" w:space="0" w:color="auto"/>
        <w:bottom w:val="none" w:sz="0" w:space="0" w:color="auto"/>
        <w:right w:val="none" w:sz="0" w:space="0" w:color="auto"/>
      </w:divBdr>
    </w:div>
    <w:div w:id="1076784827">
      <w:bodyDiv w:val="1"/>
      <w:marLeft w:val="0"/>
      <w:marRight w:val="0"/>
      <w:marTop w:val="0"/>
      <w:marBottom w:val="0"/>
      <w:divBdr>
        <w:top w:val="none" w:sz="0" w:space="0" w:color="auto"/>
        <w:left w:val="none" w:sz="0" w:space="0" w:color="auto"/>
        <w:bottom w:val="none" w:sz="0" w:space="0" w:color="auto"/>
        <w:right w:val="none" w:sz="0" w:space="0" w:color="auto"/>
      </w:divBdr>
    </w:div>
    <w:div w:id="1082021877">
      <w:bodyDiv w:val="1"/>
      <w:marLeft w:val="0"/>
      <w:marRight w:val="0"/>
      <w:marTop w:val="0"/>
      <w:marBottom w:val="0"/>
      <w:divBdr>
        <w:top w:val="none" w:sz="0" w:space="0" w:color="auto"/>
        <w:left w:val="none" w:sz="0" w:space="0" w:color="auto"/>
        <w:bottom w:val="none" w:sz="0" w:space="0" w:color="auto"/>
        <w:right w:val="none" w:sz="0" w:space="0" w:color="auto"/>
      </w:divBdr>
    </w:div>
    <w:div w:id="1093084123">
      <w:bodyDiv w:val="1"/>
      <w:marLeft w:val="0"/>
      <w:marRight w:val="0"/>
      <w:marTop w:val="0"/>
      <w:marBottom w:val="0"/>
      <w:divBdr>
        <w:top w:val="none" w:sz="0" w:space="0" w:color="auto"/>
        <w:left w:val="none" w:sz="0" w:space="0" w:color="auto"/>
        <w:bottom w:val="none" w:sz="0" w:space="0" w:color="auto"/>
        <w:right w:val="none" w:sz="0" w:space="0" w:color="auto"/>
      </w:divBdr>
    </w:div>
    <w:div w:id="1114785898">
      <w:bodyDiv w:val="1"/>
      <w:marLeft w:val="0"/>
      <w:marRight w:val="0"/>
      <w:marTop w:val="0"/>
      <w:marBottom w:val="0"/>
      <w:divBdr>
        <w:top w:val="none" w:sz="0" w:space="0" w:color="auto"/>
        <w:left w:val="none" w:sz="0" w:space="0" w:color="auto"/>
        <w:bottom w:val="none" w:sz="0" w:space="0" w:color="auto"/>
        <w:right w:val="none" w:sz="0" w:space="0" w:color="auto"/>
      </w:divBdr>
    </w:div>
    <w:div w:id="1167942637">
      <w:bodyDiv w:val="1"/>
      <w:marLeft w:val="0"/>
      <w:marRight w:val="0"/>
      <w:marTop w:val="0"/>
      <w:marBottom w:val="0"/>
      <w:divBdr>
        <w:top w:val="none" w:sz="0" w:space="0" w:color="auto"/>
        <w:left w:val="none" w:sz="0" w:space="0" w:color="auto"/>
        <w:bottom w:val="none" w:sz="0" w:space="0" w:color="auto"/>
        <w:right w:val="none" w:sz="0" w:space="0" w:color="auto"/>
      </w:divBdr>
    </w:div>
    <w:div w:id="1173185567">
      <w:bodyDiv w:val="1"/>
      <w:marLeft w:val="0"/>
      <w:marRight w:val="0"/>
      <w:marTop w:val="0"/>
      <w:marBottom w:val="0"/>
      <w:divBdr>
        <w:top w:val="none" w:sz="0" w:space="0" w:color="auto"/>
        <w:left w:val="none" w:sz="0" w:space="0" w:color="auto"/>
        <w:bottom w:val="none" w:sz="0" w:space="0" w:color="auto"/>
        <w:right w:val="none" w:sz="0" w:space="0" w:color="auto"/>
      </w:divBdr>
    </w:div>
    <w:div w:id="1192453606">
      <w:bodyDiv w:val="1"/>
      <w:marLeft w:val="0"/>
      <w:marRight w:val="0"/>
      <w:marTop w:val="0"/>
      <w:marBottom w:val="0"/>
      <w:divBdr>
        <w:top w:val="none" w:sz="0" w:space="0" w:color="auto"/>
        <w:left w:val="none" w:sz="0" w:space="0" w:color="auto"/>
        <w:bottom w:val="none" w:sz="0" w:space="0" w:color="auto"/>
        <w:right w:val="none" w:sz="0" w:space="0" w:color="auto"/>
      </w:divBdr>
    </w:div>
    <w:div w:id="1206410188">
      <w:bodyDiv w:val="1"/>
      <w:marLeft w:val="0"/>
      <w:marRight w:val="0"/>
      <w:marTop w:val="0"/>
      <w:marBottom w:val="0"/>
      <w:divBdr>
        <w:top w:val="none" w:sz="0" w:space="0" w:color="auto"/>
        <w:left w:val="none" w:sz="0" w:space="0" w:color="auto"/>
        <w:bottom w:val="none" w:sz="0" w:space="0" w:color="auto"/>
        <w:right w:val="none" w:sz="0" w:space="0" w:color="auto"/>
      </w:divBdr>
      <w:divsChild>
        <w:div w:id="382828024">
          <w:marLeft w:val="0"/>
          <w:marRight w:val="0"/>
          <w:marTop w:val="0"/>
          <w:marBottom w:val="0"/>
          <w:divBdr>
            <w:top w:val="none" w:sz="0" w:space="0" w:color="auto"/>
            <w:left w:val="none" w:sz="0" w:space="0" w:color="auto"/>
            <w:bottom w:val="none" w:sz="0" w:space="0" w:color="auto"/>
            <w:right w:val="none" w:sz="0" w:space="0" w:color="auto"/>
          </w:divBdr>
          <w:divsChild>
            <w:div w:id="1118255660">
              <w:marLeft w:val="0"/>
              <w:marRight w:val="0"/>
              <w:marTop w:val="0"/>
              <w:marBottom w:val="0"/>
              <w:divBdr>
                <w:top w:val="none" w:sz="0" w:space="0" w:color="auto"/>
                <w:left w:val="none" w:sz="0" w:space="0" w:color="auto"/>
                <w:bottom w:val="none" w:sz="0" w:space="0" w:color="auto"/>
                <w:right w:val="none" w:sz="0" w:space="0" w:color="auto"/>
              </w:divBdr>
            </w:div>
            <w:div w:id="1267343084">
              <w:marLeft w:val="0"/>
              <w:marRight w:val="0"/>
              <w:marTop w:val="0"/>
              <w:marBottom w:val="0"/>
              <w:divBdr>
                <w:top w:val="none" w:sz="0" w:space="0" w:color="auto"/>
                <w:left w:val="none" w:sz="0" w:space="0" w:color="auto"/>
                <w:bottom w:val="none" w:sz="0" w:space="0" w:color="auto"/>
                <w:right w:val="none" w:sz="0" w:space="0" w:color="auto"/>
              </w:divBdr>
              <w:divsChild>
                <w:div w:id="1917587102">
                  <w:marLeft w:val="0"/>
                  <w:marRight w:val="0"/>
                  <w:marTop w:val="0"/>
                  <w:marBottom w:val="0"/>
                  <w:divBdr>
                    <w:top w:val="none" w:sz="0" w:space="0" w:color="auto"/>
                    <w:left w:val="none" w:sz="0" w:space="0" w:color="auto"/>
                    <w:bottom w:val="none" w:sz="0" w:space="0" w:color="auto"/>
                    <w:right w:val="none" w:sz="0" w:space="0" w:color="auto"/>
                  </w:divBdr>
                  <w:divsChild>
                    <w:div w:id="13663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4894">
      <w:bodyDiv w:val="1"/>
      <w:marLeft w:val="0"/>
      <w:marRight w:val="0"/>
      <w:marTop w:val="0"/>
      <w:marBottom w:val="0"/>
      <w:divBdr>
        <w:top w:val="none" w:sz="0" w:space="0" w:color="auto"/>
        <w:left w:val="none" w:sz="0" w:space="0" w:color="auto"/>
        <w:bottom w:val="none" w:sz="0" w:space="0" w:color="auto"/>
        <w:right w:val="none" w:sz="0" w:space="0" w:color="auto"/>
      </w:divBdr>
    </w:div>
    <w:div w:id="1299143295">
      <w:bodyDiv w:val="1"/>
      <w:marLeft w:val="0"/>
      <w:marRight w:val="0"/>
      <w:marTop w:val="0"/>
      <w:marBottom w:val="0"/>
      <w:divBdr>
        <w:top w:val="none" w:sz="0" w:space="0" w:color="auto"/>
        <w:left w:val="none" w:sz="0" w:space="0" w:color="auto"/>
        <w:bottom w:val="none" w:sz="0" w:space="0" w:color="auto"/>
        <w:right w:val="none" w:sz="0" w:space="0" w:color="auto"/>
      </w:divBdr>
    </w:div>
    <w:div w:id="1327707887">
      <w:bodyDiv w:val="1"/>
      <w:marLeft w:val="0"/>
      <w:marRight w:val="0"/>
      <w:marTop w:val="0"/>
      <w:marBottom w:val="0"/>
      <w:divBdr>
        <w:top w:val="none" w:sz="0" w:space="0" w:color="auto"/>
        <w:left w:val="none" w:sz="0" w:space="0" w:color="auto"/>
        <w:bottom w:val="none" w:sz="0" w:space="0" w:color="auto"/>
        <w:right w:val="none" w:sz="0" w:space="0" w:color="auto"/>
      </w:divBdr>
    </w:div>
    <w:div w:id="1346205475">
      <w:bodyDiv w:val="1"/>
      <w:marLeft w:val="0"/>
      <w:marRight w:val="0"/>
      <w:marTop w:val="0"/>
      <w:marBottom w:val="0"/>
      <w:divBdr>
        <w:top w:val="none" w:sz="0" w:space="0" w:color="auto"/>
        <w:left w:val="none" w:sz="0" w:space="0" w:color="auto"/>
        <w:bottom w:val="none" w:sz="0" w:space="0" w:color="auto"/>
        <w:right w:val="none" w:sz="0" w:space="0" w:color="auto"/>
      </w:divBdr>
    </w:div>
    <w:div w:id="1346327319">
      <w:bodyDiv w:val="1"/>
      <w:marLeft w:val="0"/>
      <w:marRight w:val="0"/>
      <w:marTop w:val="0"/>
      <w:marBottom w:val="0"/>
      <w:divBdr>
        <w:top w:val="none" w:sz="0" w:space="0" w:color="auto"/>
        <w:left w:val="none" w:sz="0" w:space="0" w:color="auto"/>
        <w:bottom w:val="none" w:sz="0" w:space="0" w:color="auto"/>
        <w:right w:val="none" w:sz="0" w:space="0" w:color="auto"/>
      </w:divBdr>
      <w:divsChild>
        <w:div w:id="1389380004">
          <w:marLeft w:val="0"/>
          <w:marRight w:val="0"/>
          <w:marTop w:val="0"/>
          <w:marBottom w:val="0"/>
          <w:divBdr>
            <w:top w:val="none" w:sz="0" w:space="0" w:color="auto"/>
            <w:left w:val="none" w:sz="0" w:space="0" w:color="auto"/>
            <w:bottom w:val="none" w:sz="0" w:space="0" w:color="auto"/>
            <w:right w:val="none" w:sz="0" w:space="0" w:color="auto"/>
          </w:divBdr>
          <w:divsChild>
            <w:div w:id="524254269">
              <w:marLeft w:val="0"/>
              <w:marRight w:val="0"/>
              <w:marTop w:val="0"/>
              <w:marBottom w:val="0"/>
              <w:divBdr>
                <w:top w:val="none" w:sz="0" w:space="0" w:color="auto"/>
                <w:left w:val="none" w:sz="0" w:space="0" w:color="auto"/>
                <w:bottom w:val="none" w:sz="0" w:space="0" w:color="auto"/>
                <w:right w:val="none" w:sz="0" w:space="0" w:color="auto"/>
              </w:divBdr>
              <w:divsChild>
                <w:div w:id="17662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020604">
      <w:bodyDiv w:val="1"/>
      <w:marLeft w:val="0"/>
      <w:marRight w:val="0"/>
      <w:marTop w:val="0"/>
      <w:marBottom w:val="0"/>
      <w:divBdr>
        <w:top w:val="none" w:sz="0" w:space="0" w:color="auto"/>
        <w:left w:val="none" w:sz="0" w:space="0" w:color="auto"/>
        <w:bottom w:val="none" w:sz="0" w:space="0" w:color="auto"/>
        <w:right w:val="none" w:sz="0" w:space="0" w:color="auto"/>
      </w:divBdr>
    </w:div>
    <w:div w:id="1431269293">
      <w:bodyDiv w:val="1"/>
      <w:marLeft w:val="0"/>
      <w:marRight w:val="0"/>
      <w:marTop w:val="0"/>
      <w:marBottom w:val="0"/>
      <w:divBdr>
        <w:top w:val="none" w:sz="0" w:space="0" w:color="auto"/>
        <w:left w:val="none" w:sz="0" w:space="0" w:color="auto"/>
        <w:bottom w:val="none" w:sz="0" w:space="0" w:color="auto"/>
        <w:right w:val="none" w:sz="0" w:space="0" w:color="auto"/>
      </w:divBdr>
    </w:div>
    <w:div w:id="1448087904">
      <w:bodyDiv w:val="1"/>
      <w:marLeft w:val="0"/>
      <w:marRight w:val="0"/>
      <w:marTop w:val="0"/>
      <w:marBottom w:val="0"/>
      <w:divBdr>
        <w:top w:val="none" w:sz="0" w:space="0" w:color="auto"/>
        <w:left w:val="none" w:sz="0" w:space="0" w:color="auto"/>
        <w:bottom w:val="none" w:sz="0" w:space="0" w:color="auto"/>
        <w:right w:val="none" w:sz="0" w:space="0" w:color="auto"/>
      </w:divBdr>
    </w:div>
    <w:div w:id="1448355360">
      <w:bodyDiv w:val="1"/>
      <w:marLeft w:val="0"/>
      <w:marRight w:val="0"/>
      <w:marTop w:val="0"/>
      <w:marBottom w:val="0"/>
      <w:divBdr>
        <w:top w:val="none" w:sz="0" w:space="0" w:color="auto"/>
        <w:left w:val="none" w:sz="0" w:space="0" w:color="auto"/>
        <w:bottom w:val="none" w:sz="0" w:space="0" w:color="auto"/>
        <w:right w:val="none" w:sz="0" w:space="0" w:color="auto"/>
      </w:divBdr>
    </w:div>
    <w:div w:id="1464468630">
      <w:bodyDiv w:val="1"/>
      <w:marLeft w:val="0"/>
      <w:marRight w:val="0"/>
      <w:marTop w:val="0"/>
      <w:marBottom w:val="0"/>
      <w:divBdr>
        <w:top w:val="none" w:sz="0" w:space="0" w:color="auto"/>
        <w:left w:val="none" w:sz="0" w:space="0" w:color="auto"/>
        <w:bottom w:val="none" w:sz="0" w:space="0" w:color="auto"/>
        <w:right w:val="none" w:sz="0" w:space="0" w:color="auto"/>
      </w:divBdr>
    </w:div>
    <w:div w:id="1467577677">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12456116">
      <w:bodyDiv w:val="1"/>
      <w:marLeft w:val="0"/>
      <w:marRight w:val="0"/>
      <w:marTop w:val="0"/>
      <w:marBottom w:val="0"/>
      <w:divBdr>
        <w:top w:val="none" w:sz="0" w:space="0" w:color="auto"/>
        <w:left w:val="none" w:sz="0" w:space="0" w:color="auto"/>
        <w:bottom w:val="none" w:sz="0" w:space="0" w:color="auto"/>
        <w:right w:val="none" w:sz="0" w:space="0" w:color="auto"/>
      </w:divBdr>
    </w:div>
    <w:div w:id="1515998802">
      <w:bodyDiv w:val="1"/>
      <w:marLeft w:val="0"/>
      <w:marRight w:val="0"/>
      <w:marTop w:val="0"/>
      <w:marBottom w:val="0"/>
      <w:divBdr>
        <w:top w:val="none" w:sz="0" w:space="0" w:color="auto"/>
        <w:left w:val="none" w:sz="0" w:space="0" w:color="auto"/>
        <w:bottom w:val="none" w:sz="0" w:space="0" w:color="auto"/>
        <w:right w:val="none" w:sz="0" w:space="0" w:color="auto"/>
      </w:divBdr>
    </w:div>
    <w:div w:id="1568957763">
      <w:bodyDiv w:val="1"/>
      <w:marLeft w:val="0"/>
      <w:marRight w:val="0"/>
      <w:marTop w:val="0"/>
      <w:marBottom w:val="0"/>
      <w:divBdr>
        <w:top w:val="none" w:sz="0" w:space="0" w:color="auto"/>
        <w:left w:val="none" w:sz="0" w:space="0" w:color="auto"/>
        <w:bottom w:val="none" w:sz="0" w:space="0" w:color="auto"/>
        <w:right w:val="none" w:sz="0" w:space="0" w:color="auto"/>
      </w:divBdr>
    </w:div>
    <w:div w:id="1571887930">
      <w:bodyDiv w:val="1"/>
      <w:marLeft w:val="0"/>
      <w:marRight w:val="0"/>
      <w:marTop w:val="0"/>
      <w:marBottom w:val="0"/>
      <w:divBdr>
        <w:top w:val="none" w:sz="0" w:space="0" w:color="auto"/>
        <w:left w:val="none" w:sz="0" w:space="0" w:color="auto"/>
        <w:bottom w:val="none" w:sz="0" w:space="0" w:color="auto"/>
        <w:right w:val="none" w:sz="0" w:space="0" w:color="auto"/>
      </w:divBdr>
    </w:div>
    <w:div w:id="1610821201">
      <w:bodyDiv w:val="1"/>
      <w:marLeft w:val="0"/>
      <w:marRight w:val="0"/>
      <w:marTop w:val="0"/>
      <w:marBottom w:val="0"/>
      <w:divBdr>
        <w:top w:val="none" w:sz="0" w:space="0" w:color="auto"/>
        <w:left w:val="none" w:sz="0" w:space="0" w:color="auto"/>
        <w:bottom w:val="none" w:sz="0" w:space="0" w:color="auto"/>
        <w:right w:val="none" w:sz="0" w:space="0" w:color="auto"/>
      </w:divBdr>
    </w:div>
    <w:div w:id="1617784352">
      <w:bodyDiv w:val="1"/>
      <w:marLeft w:val="0"/>
      <w:marRight w:val="0"/>
      <w:marTop w:val="0"/>
      <w:marBottom w:val="0"/>
      <w:divBdr>
        <w:top w:val="none" w:sz="0" w:space="0" w:color="auto"/>
        <w:left w:val="none" w:sz="0" w:space="0" w:color="auto"/>
        <w:bottom w:val="none" w:sz="0" w:space="0" w:color="auto"/>
        <w:right w:val="none" w:sz="0" w:space="0" w:color="auto"/>
      </w:divBdr>
    </w:div>
    <w:div w:id="1658068180">
      <w:bodyDiv w:val="1"/>
      <w:marLeft w:val="0"/>
      <w:marRight w:val="0"/>
      <w:marTop w:val="0"/>
      <w:marBottom w:val="0"/>
      <w:divBdr>
        <w:top w:val="none" w:sz="0" w:space="0" w:color="auto"/>
        <w:left w:val="none" w:sz="0" w:space="0" w:color="auto"/>
        <w:bottom w:val="none" w:sz="0" w:space="0" w:color="auto"/>
        <w:right w:val="none" w:sz="0" w:space="0" w:color="auto"/>
      </w:divBdr>
    </w:div>
    <w:div w:id="1665205139">
      <w:bodyDiv w:val="1"/>
      <w:marLeft w:val="0"/>
      <w:marRight w:val="0"/>
      <w:marTop w:val="0"/>
      <w:marBottom w:val="0"/>
      <w:divBdr>
        <w:top w:val="none" w:sz="0" w:space="0" w:color="auto"/>
        <w:left w:val="none" w:sz="0" w:space="0" w:color="auto"/>
        <w:bottom w:val="none" w:sz="0" w:space="0" w:color="auto"/>
        <w:right w:val="none" w:sz="0" w:space="0" w:color="auto"/>
      </w:divBdr>
    </w:div>
    <w:div w:id="1687058946">
      <w:bodyDiv w:val="1"/>
      <w:marLeft w:val="0"/>
      <w:marRight w:val="0"/>
      <w:marTop w:val="0"/>
      <w:marBottom w:val="0"/>
      <w:divBdr>
        <w:top w:val="none" w:sz="0" w:space="0" w:color="auto"/>
        <w:left w:val="none" w:sz="0" w:space="0" w:color="auto"/>
        <w:bottom w:val="none" w:sz="0" w:space="0" w:color="auto"/>
        <w:right w:val="none" w:sz="0" w:space="0" w:color="auto"/>
      </w:divBdr>
    </w:div>
    <w:div w:id="1692947560">
      <w:bodyDiv w:val="1"/>
      <w:marLeft w:val="0"/>
      <w:marRight w:val="0"/>
      <w:marTop w:val="0"/>
      <w:marBottom w:val="0"/>
      <w:divBdr>
        <w:top w:val="none" w:sz="0" w:space="0" w:color="auto"/>
        <w:left w:val="none" w:sz="0" w:space="0" w:color="auto"/>
        <w:bottom w:val="none" w:sz="0" w:space="0" w:color="auto"/>
        <w:right w:val="none" w:sz="0" w:space="0" w:color="auto"/>
      </w:divBdr>
    </w:div>
    <w:div w:id="1699547221">
      <w:bodyDiv w:val="1"/>
      <w:marLeft w:val="0"/>
      <w:marRight w:val="0"/>
      <w:marTop w:val="0"/>
      <w:marBottom w:val="0"/>
      <w:divBdr>
        <w:top w:val="none" w:sz="0" w:space="0" w:color="auto"/>
        <w:left w:val="none" w:sz="0" w:space="0" w:color="auto"/>
        <w:bottom w:val="none" w:sz="0" w:space="0" w:color="auto"/>
        <w:right w:val="none" w:sz="0" w:space="0" w:color="auto"/>
      </w:divBdr>
    </w:div>
    <w:div w:id="1716850352">
      <w:bodyDiv w:val="1"/>
      <w:marLeft w:val="0"/>
      <w:marRight w:val="0"/>
      <w:marTop w:val="0"/>
      <w:marBottom w:val="0"/>
      <w:divBdr>
        <w:top w:val="none" w:sz="0" w:space="0" w:color="auto"/>
        <w:left w:val="none" w:sz="0" w:space="0" w:color="auto"/>
        <w:bottom w:val="none" w:sz="0" w:space="0" w:color="auto"/>
        <w:right w:val="none" w:sz="0" w:space="0" w:color="auto"/>
      </w:divBdr>
    </w:div>
    <w:div w:id="1752772214">
      <w:bodyDiv w:val="1"/>
      <w:marLeft w:val="0"/>
      <w:marRight w:val="0"/>
      <w:marTop w:val="0"/>
      <w:marBottom w:val="0"/>
      <w:divBdr>
        <w:top w:val="none" w:sz="0" w:space="0" w:color="auto"/>
        <w:left w:val="none" w:sz="0" w:space="0" w:color="auto"/>
        <w:bottom w:val="none" w:sz="0" w:space="0" w:color="auto"/>
        <w:right w:val="none" w:sz="0" w:space="0" w:color="auto"/>
      </w:divBdr>
    </w:div>
    <w:div w:id="1772775777">
      <w:bodyDiv w:val="1"/>
      <w:marLeft w:val="0"/>
      <w:marRight w:val="0"/>
      <w:marTop w:val="0"/>
      <w:marBottom w:val="0"/>
      <w:divBdr>
        <w:top w:val="none" w:sz="0" w:space="0" w:color="auto"/>
        <w:left w:val="none" w:sz="0" w:space="0" w:color="auto"/>
        <w:bottom w:val="none" w:sz="0" w:space="0" w:color="auto"/>
        <w:right w:val="none" w:sz="0" w:space="0" w:color="auto"/>
      </w:divBdr>
    </w:div>
    <w:div w:id="1838031664">
      <w:bodyDiv w:val="1"/>
      <w:marLeft w:val="0"/>
      <w:marRight w:val="0"/>
      <w:marTop w:val="0"/>
      <w:marBottom w:val="0"/>
      <w:divBdr>
        <w:top w:val="none" w:sz="0" w:space="0" w:color="auto"/>
        <w:left w:val="none" w:sz="0" w:space="0" w:color="auto"/>
        <w:bottom w:val="none" w:sz="0" w:space="0" w:color="auto"/>
        <w:right w:val="none" w:sz="0" w:space="0" w:color="auto"/>
      </w:divBdr>
    </w:div>
    <w:div w:id="1848716465">
      <w:bodyDiv w:val="1"/>
      <w:marLeft w:val="0"/>
      <w:marRight w:val="0"/>
      <w:marTop w:val="0"/>
      <w:marBottom w:val="0"/>
      <w:divBdr>
        <w:top w:val="none" w:sz="0" w:space="0" w:color="auto"/>
        <w:left w:val="none" w:sz="0" w:space="0" w:color="auto"/>
        <w:bottom w:val="none" w:sz="0" w:space="0" w:color="auto"/>
        <w:right w:val="none" w:sz="0" w:space="0" w:color="auto"/>
      </w:divBdr>
    </w:div>
    <w:div w:id="1864200336">
      <w:bodyDiv w:val="1"/>
      <w:marLeft w:val="0"/>
      <w:marRight w:val="0"/>
      <w:marTop w:val="0"/>
      <w:marBottom w:val="0"/>
      <w:divBdr>
        <w:top w:val="none" w:sz="0" w:space="0" w:color="auto"/>
        <w:left w:val="none" w:sz="0" w:space="0" w:color="auto"/>
        <w:bottom w:val="none" w:sz="0" w:space="0" w:color="auto"/>
        <w:right w:val="none" w:sz="0" w:space="0" w:color="auto"/>
      </w:divBdr>
    </w:div>
    <w:div w:id="1882010393">
      <w:bodyDiv w:val="1"/>
      <w:marLeft w:val="0"/>
      <w:marRight w:val="0"/>
      <w:marTop w:val="0"/>
      <w:marBottom w:val="0"/>
      <w:divBdr>
        <w:top w:val="none" w:sz="0" w:space="0" w:color="auto"/>
        <w:left w:val="none" w:sz="0" w:space="0" w:color="auto"/>
        <w:bottom w:val="none" w:sz="0" w:space="0" w:color="auto"/>
        <w:right w:val="none" w:sz="0" w:space="0" w:color="auto"/>
      </w:divBdr>
    </w:div>
    <w:div w:id="1906334000">
      <w:bodyDiv w:val="1"/>
      <w:marLeft w:val="0"/>
      <w:marRight w:val="0"/>
      <w:marTop w:val="0"/>
      <w:marBottom w:val="0"/>
      <w:divBdr>
        <w:top w:val="none" w:sz="0" w:space="0" w:color="auto"/>
        <w:left w:val="none" w:sz="0" w:space="0" w:color="auto"/>
        <w:bottom w:val="none" w:sz="0" w:space="0" w:color="auto"/>
        <w:right w:val="none" w:sz="0" w:space="0" w:color="auto"/>
      </w:divBdr>
    </w:div>
    <w:div w:id="1937326510">
      <w:bodyDiv w:val="1"/>
      <w:marLeft w:val="0"/>
      <w:marRight w:val="0"/>
      <w:marTop w:val="0"/>
      <w:marBottom w:val="0"/>
      <w:divBdr>
        <w:top w:val="none" w:sz="0" w:space="0" w:color="auto"/>
        <w:left w:val="none" w:sz="0" w:space="0" w:color="auto"/>
        <w:bottom w:val="none" w:sz="0" w:space="0" w:color="auto"/>
        <w:right w:val="none" w:sz="0" w:space="0" w:color="auto"/>
      </w:divBdr>
    </w:div>
    <w:div w:id="1945460044">
      <w:bodyDiv w:val="1"/>
      <w:marLeft w:val="0"/>
      <w:marRight w:val="0"/>
      <w:marTop w:val="0"/>
      <w:marBottom w:val="0"/>
      <w:divBdr>
        <w:top w:val="none" w:sz="0" w:space="0" w:color="auto"/>
        <w:left w:val="none" w:sz="0" w:space="0" w:color="auto"/>
        <w:bottom w:val="none" w:sz="0" w:space="0" w:color="auto"/>
        <w:right w:val="none" w:sz="0" w:space="0" w:color="auto"/>
      </w:divBdr>
    </w:div>
    <w:div w:id="1972248369">
      <w:bodyDiv w:val="1"/>
      <w:marLeft w:val="0"/>
      <w:marRight w:val="0"/>
      <w:marTop w:val="0"/>
      <w:marBottom w:val="0"/>
      <w:divBdr>
        <w:top w:val="none" w:sz="0" w:space="0" w:color="auto"/>
        <w:left w:val="none" w:sz="0" w:space="0" w:color="auto"/>
        <w:bottom w:val="none" w:sz="0" w:space="0" w:color="auto"/>
        <w:right w:val="none" w:sz="0" w:space="0" w:color="auto"/>
      </w:divBdr>
    </w:div>
    <w:div w:id="1994527887">
      <w:bodyDiv w:val="1"/>
      <w:marLeft w:val="0"/>
      <w:marRight w:val="0"/>
      <w:marTop w:val="0"/>
      <w:marBottom w:val="0"/>
      <w:divBdr>
        <w:top w:val="none" w:sz="0" w:space="0" w:color="auto"/>
        <w:left w:val="none" w:sz="0" w:space="0" w:color="auto"/>
        <w:bottom w:val="none" w:sz="0" w:space="0" w:color="auto"/>
        <w:right w:val="none" w:sz="0" w:space="0" w:color="auto"/>
      </w:divBdr>
    </w:div>
    <w:div w:id="2018069027">
      <w:bodyDiv w:val="1"/>
      <w:marLeft w:val="0"/>
      <w:marRight w:val="0"/>
      <w:marTop w:val="0"/>
      <w:marBottom w:val="0"/>
      <w:divBdr>
        <w:top w:val="none" w:sz="0" w:space="0" w:color="auto"/>
        <w:left w:val="none" w:sz="0" w:space="0" w:color="auto"/>
        <w:bottom w:val="none" w:sz="0" w:space="0" w:color="auto"/>
        <w:right w:val="none" w:sz="0" w:space="0" w:color="auto"/>
      </w:divBdr>
    </w:div>
    <w:div w:id="2027437658">
      <w:bodyDiv w:val="1"/>
      <w:marLeft w:val="0"/>
      <w:marRight w:val="0"/>
      <w:marTop w:val="0"/>
      <w:marBottom w:val="0"/>
      <w:divBdr>
        <w:top w:val="none" w:sz="0" w:space="0" w:color="auto"/>
        <w:left w:val="none" w:sz="0" w:space="0" w:color="auto"/>
        <w:bottom w:val="none" w:sz="0" w:space="0" w:color="auto"/>
        <w:right w:val="none" w:sz="0" w:space="0" w:color="auto"/>
      </w:divBdr>
    </w:div>
    <w:div w:id="2033720487">
      <w:bodyDiv w:val="1"/>
      <w:marLeft w:val="0"/>
      <w:marRight w:val="0"/>
      <w:marTop w:val="0"/>
      <w:marBottom w:val="0"/>
      <w:divBdr>
        <w:top w:val="none" w:sz="0" w:space="0" w:color="auto"/>
        <w:left w:val="none" w:sz="0" w:space="0" w:color="auto"/>
        <w:bottom w:val="none" w:sz="0" w:space="0" w:color="auto"/>
        <w:right w:val="none" w:sz="0" w:space="0" w:color="auto"/>
      </w:divBdr>
    </w:div>
    <w:div w:id="2049527113">
      <w:bodyDiv w:val="1"/>
      <w:marLeft w:val="0"/>
      <w:marRight w:val="0"/>
      <w:marTop w:val="0"/>
      <w:marBottom w:val="0"/>
      <w:divBdr>
        <w:top w:val="none" w:sz="0" w:space="0" w:color="auto"/>
        <w:left w:val="none" w:sz="0" w:space="0" w:color="auto"/>
        <w:bottom w:val="none" w:sz="0" w:space="0" w:color="auto"/>
        <w:right w:val="none" w:sz="0" w:space="0" w:color="auto"/>
      </w:divBdr>
    </w:div>
    <w:div w:id="2049718694">
      <w:bodyDiv w:val="1"/>
      <w:marLeft w:val="0"/>
      <w:marRight w:val="0"/>
      <w:marTop w:val="0"/>
      <w:marBottom w:val="0"/>
      <w:divBdr>
        <w:top w:val="none" w:sz="0" w:space="0" w:color="auto"/>
        <w:left w:val="none" w:sz="0" w:space="0" w:color="auto"/>
        <w:bottom w:val="none" w:sz="0" w:space="0" w:color="auto"/>
        <w:right w:val="none" w:sz="0" w:space="0" w:color="auto"/>
      </w:divBdr>
    </w:div>
    <w:div w:id="2071423629">
      <w:bodyDiv w:val="1"/>
      <w:marLeft w:val="0"/>
      <w:marRight w:val="0"/>
      <w:marTop w:val="0"/>
      <w:marBottom w:val="0"/>
      <w:divBdr>
        <w:top w:val="none" w:sz="0" w:space="0" w:color="auto"/>
        <w:left w:val="none" w:sz="0" w:space="0" w:color="auto"/>
        <w:bottom w:val="none" w:sz="0" w:space="0" w:color="auto"/>
        <w:right w:val="none" w:sz="0" w:space="0" w:color="auto"/>
      </w:divBdr>
    </w:div>
    <w:div w:id="2099054411">
      <w:bodyDiv w:val="1"/>
      <w:marLeft w:val="0"/>
      <w:marRight w:val="0"/>
      <w:marTop w:val="0"/>
      <w:marBottom w:val="0"/>
      <w:divBdr>
        <w:top w:val="none" w:sz="0" w:space="0" w:color="auto"/>
        <w:left w:val="none" w:sz="0" w:space="0" w:color="auto"/>
        <w:bottom w:val="none" w:sz="0" w:space="0" w:color="auto"/>
        <w:right w:val="none" w:sz="0" w:space="0" w:color="auto"/>
      </w:divBdr>
    </w:div>
    <w:div w:id="2120566699">
      <w:bodyDiv w:val="1"/>
      <w:marLeft w:val="0"/>
      <w:marRight w:val="0"/>
      <w:marTop w:val="0"/>
      <w:marBottom w:val="0"/>
      <w:divBdr>
        <w:top w:val="none" w:sz="0" w:space="0" w:color="auto"/>
        <w:left w:val="none" w:sz="0" w:space="0" w:color="auto"/>
        <w:bottom w:val="none" w:sz="0" w:space="0" w:color="auto"/>
        <w:right w:val="none" w:sz="0" w:space="0" w:color="auto"/>
      </w:divBdr>
    </w:div>
    <w:div w:id="212095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huggingface.co/blog/os-llm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Dev19</b:Tag>
    <b:SourceType>Book</b:SourceType>
    <b:Guid>{E2E8A08F-BFAE-42F8-8190-8B192EA0F074}</b:Guid>
    <b:Author>
      <b:Author>
        <b:NameList>
          <b:Person>
            <b:Last>Devlin</b:Last>
            <b:First>J.</b:First>
          </b:Person>
          <b:Person>
            <b:Last>Chang</b:Last>
            <b:First>M.-W.</b:First>
          </b:Person>
          <b:Person>
            <b:Last>Lee</b:Last>
            <b:First>K.</b:First>
          </b:Person>
          <b:Person>
            <b:Last>Toutanova</b:Last>
            <b:First>K.</b:First>
          </b:Person>
        </b:NameList>
      </b:Author>
    </b:Author>
    <b:Title>BERT: Pre-training of deep bidirectional transformers for language understanding</b:Title>
    <b:Year>2019</b:Year>
    <b:Publisher>NAACL-HLT</b:Publisher>
    <b:RefOrder>4</b:RefOrder>
  </b:Source>
  <b:Source>
    <b:Tag>Noy23</b:Tag>
    <b:SourceType>DocumentFromInternetSite</b:SourceType>
    <b:Guid>{E2EA21AB-F03E-4CC9-9822-BD0BD0FD6951}</b:Guid>
    <b:Author>
      <b:Author>
        <b:NameList>
          <b:Person>
            <b:Last>Noyan</b:Last>
            <b:First>M.</b:First>
          </b:Person>
        </b:NameList>
      </b:Author>
    </b:Author>
    <b:Title>Open-Source Text Generation &amp; LLM Ecosystem at Hugging Face</b:Title>
    <b:Year>2023</b:Year>
    <b:InternetSiteTitle>Hugging Face</b:InternetSiteTitle>
    <b:Month>July</b:Month>
    <b:Day>17</b:Day>
    <b:URL>https://huggingface.co/blog/os-llms</b:URL>
    <b:RefOrder>19</b:RefOrder>
  </b:Source>
  <b:Source>
    <b:Tag>Rad19</b:Tag>
    <b:SourceType>DocumentFromInternetSite</b:SourceType>
    <b:Guid>{572D40B0-0928-4AC6-845A-33520DEF30CB}</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Title>Language models are unsupervised multitask learners</b:Title>
    <b:InternetSiteTitle> OpenAI Blog.</b:InternetSiteTitle>
    <b:Year>2019</b:Year>
    <b:RefOrder>20</b:RefOrder>
  </b:Source>
  <b:Source>
    <b:Tag>Goo16</b:Tag>
    <b:SourceType>Book</b:SourceType>
    <b:Guid>{D3571584-B8D9-44CB-A3CC-181C16745D2E}</b:Guid>
    <b:Title> Deep Learning</b:Title>
    <b:Year>2016</b:Year>
    <b:Author>
      <b:Author>
        <b:NameList>
          <b:Person>
            <b:Last>Goodfellow</b:Last>
            <b:First>I.</b:First>
          </b:Person>
          <b:Person>
            <b:Last>Bengio</b:Last>
            <b:First>Y.</b:First>
          </b:Person>
          <b:Person>
            <b:Last>Courville</b:Last>
            <b:First>A.</b:First>
          </b:Person>
        </b:NameList>
      </b:Author>
    </b:Author>
    <b:Publisher>MIT Press</b:Publisher>
    <b:RefOrder>21</b:RefOrder>
  </b:Source>
  <b:Source>
    <b:Tag>Bro20</b:Tag>
    <b:SourceType>Book</b:SourceType>
    <b:Guid>{1D9EB998-87EB-4BE5-B3AB-CB394AA27E22}</b:Guid>
    <b:Author>
      <b:Author>
        <b:NameList>
          <b:Person>
            <b:Last>Brown</b:Last>
            <b:First>T.</b:First>
            <b:Middle>B., et al.</b:Middle>
          </b:Person>
        </b:NameList>
      </b:Author>
    </b:Author>
    <b:Title>Language models are few-shot learners</b:Title>
    <b:Year>2020</b:Year>
    <b:Publisher>NeurIPS</b:Publisher>
    <b:RefOrder>2</b:RefOrder>
  </b:Source>
  <b:Source>
    <b:Tag>Rab891</b:Tag>
    <b:SourceType>ConferenceProceedings</b:SourceType>
    <b:Guid>{7C855EDC-149C-4F88-AF49-7C748D8FA45E}</b:Guid>
    <b:Title>A Tutorial on Hidden Markov Models and Selected Applications in Speech Recognition</b:Title>
    <b:Year>1989</b:Year>
    <b:ConferenceName>Proceedings of the IEEE</b:ConferenceName>
    <b:Author>
      <b:Author>
        <b:NameList>
          <b:Person>
            <b:Last>Rabiner</b:Last>
            <b:First>L.</b:First>
            <b:Middle>R."</b:Middle>
          </b:Person>
        </b:NameList>
      </b:Author>
      <b:Editor>
        <b:NameList>
          <b:Person>
            <b:Last>IEEE</b:Last>
          </b:Person>
        </b:NameList>
      </b:Editor>
    </b:Author>
    <b:Pages>257–286</b:Pages>
    <b:Volume>77</b:Volume>
    <b:URL> https://doi.org/10.1109/5.18626/</b:URL>
    <b:DOI>10.1109/5.18626</b:DOI>
    <b:RefOrder>22</b:RefOrder>
  </b:Source>
  <b:Source>
    <b:Volume>134</b:Volume>
    <b:BIBTEX_Entry>article</b:BIBTEX_Entry>
    <b:SourceType>JournalArticle</b:SourceType>
    <b:Title>Real-Time Monitoring of Large-Scale Systems with Prometheus</b:Title>
    <b:Tag>Tzoumas2017</b:Tag>
    <b:DOI>10.1016/j.jss.2017.08.013</b:DOI>
    <b:Author>
      <b:Author>
        <b:NameList>
          <b:Person>
            <b:Last>Tzoumas</b:Last>
            <b:First>K.</b:First>
          </b:Person>
          <b:Person>
            <b:Last>Boncz</b:Last>
            <b:First>P.</b:First>
          </b:Person>
          <b:Person>
            <b:Last>Zeller</b:Last>
            <b:First>A.</b:First>
          </b:Person>
        </b:NameList>
      </b:Author>
    </b:Author>
    <b:Pages>145. 158</b:Pages>
    <b:Year>2017</b:Year>
    <b:JournalName>Journal of Systems and Software</b:JournalName>
    <b:RefOrder>15</b:RefOrder>
  </b:Source>
  <b:Source>
    <b:Year>2013</b:Year>
    <b:BIBTEX_Entry>article</b:BIBTEX_Entry>
    <b:Comments>Preprint arXiv:1409.3215.</b:Comments>
    <b:SourceType>JournalArticle</b:SourceType>
    <b:Title>Sequence to Sequence Learning with Neural Networks</b:Title>
    <b:Tag>Sutskever2013</b:Tag>
    <b:URL>https://arxiv.org/abs/1409.3215/</b:URL>
    <b:Author>
      <b:Author>
        <b:NameList>
          <b:Person>
            <b:Last>Sutskever</b:Last>
            <b:First>I.</b:First>
          </b:Person>
          <b:Person>
            <b:Last>Vinyals</b:Last>
            <b:First>O.</b:First>
          </b:Person>
          <b:Person>
            <b:Last>Le</b:Last>
            <b:Middle>V.</b:Middle>
            <b:First>Q.</b:First>
          </b:Person>
        </b:NameList>
      </b:Author>
    </b:Author>
    <b:RefOrder>18</b:RefOrder>
  </b:Source>
  <b:Source>
    <b:Year>2017</b:Year>
    <b:BIBTEX_Entry>inproceedings</b:BIBTEX_Entry>
    <b:SourceType>ConferenceProceedings</b:SourceType>
    <b:Title>Cyclical Learning Rates for Training Neural Networks</b:Title>
    <b:Tag>Smith2017</b:Tag>
    <b:BookTitle>2017 IEEE Winter Conference on Applications of Computer Vision (WACV)</b:BookTitle>
    <b:URL>https://arxiv.org/abs/1506.01186/</b:URL>
    <b:Author>
      <b:Author>
        <b:NameList>
          <b:Person>
            <b:Last>Smith</b:Last>
            <b:Middle>N.</b:Middle>
            <b:First>L.</b:First>
          </b:Person>
        </b:NameList>
      </b:Author>
    </b:Author>
    <b:ConferenceName>2017 IEEE Winter Conference on Applications of Computer Vision (WACV)</b:ConferenceName>
    <b:RefOrder>23</b:RefOrder>
  </b:Source>
  <b:Source>
    <b:Year>2015</b:Year>
    <b:Volume>57</b:Volume>
    <b:BIBTEX_Entry>article</b:BIBTEX_Entry>
    <b:SourceType>JournalArticle</b:SourceType>
    <b:Title>Performance Testing with Apache JMeter</b:Title>
    <b:Tag>Rodriguez2015</b:Tag>
    <b:URL>https://doi.org/10.1093/itnow/bwv029/</b:URL>
    <b:DOI>10.1093/itnow/bwv029</b:DOI>
    <b:Author>
      <b:Author>
        <b:NameList>
          <b:Person>
            <b:Last>Rodriguez</b:Last>
            <b:First>A.</b:First>
          </b:Person>
          <b:Person>
            <b:Last>Tovar</b:Last>
            <b:First>A.</b:First>
          </b:Person>
          <b:Person>
            <b:Last>Riva</b:Last>
            <b:First>S.</b:First>
          </b:Person>
        </b:NameList>
      </b:Author>
    </b:Author>
    <b:Pages>26, 27</b:Pages>
    <b:JournalName>ITNOW</b:JournalName>
    <b:Number>2</b:Number>
    <b:RefOrder>17</b:RefOrder>
  </b:Source>
  <b:Source>
    <b:Year>2014</b:Year>
    <b:Volume>2014</b:Volume>
    <b:BIBTEX_Entry>article</b:BIBTEX_Entry>
    <b:SourceType>JournalArticle</b:SourceType>
    <b:Title>Docker: Lightweight Linux Containers for Consistent Development and Deployment</b:Title>
    <b:Tag>Merkel2014</b:Tag>
    <b:URL>https://dl.acm.org/doi/abs/10.5555/2600239.2600241/</b:URL>
    <b:Author>
      <b:Author>
        <b:NameList>
          <b:Person>
            <b:Last>Merkel</b:Last>
            <b:First>D.</b:First>
          </b:Person>
        </b:NameList>
      </b:Author>
    </b:Author>
    <b:JournalName>Linux Journal</b:JournalName>
    <b:Number>239</b:Number>
    <b:RefOrder>13</b:RefOrder>
  </b:Source>
  <b:Source>
    <b:Year>2016</b:Year>
    <b:BIBTEX_Entry>article</b:BIBTEX_Entry>
    <b:Comments>Preprint arXiv:1608.03983.</b:Comments>
    <b:SourceType>JournalArticle</b:SourceType>
    <b:Title>SGDR: Stochastic Gradient Descent with Warm Restarts</b:Title>
    <b:Tag>Loshchilov2016</b:Tag>
    <b:URL>https://arxiv.org/abs/1608.03983/</b:URL>
    <b:Author>
      <b:Author>
        <b:NameList>
          <b:Person>
            <b:Last>Loshchilov</b:Last>
            <b:First>I.</b:First>
          </b:Person>
          <b:Person>
            <b:Last>Hutter</b:Last>
            <b:First>F.</b:First>
          </b:Person>
        </b:NameList>
      </b:Author>
    </b:Author>
    <b:RefOrder>11</b:RefOrder>
  </b:Source>
  <b:Source>
    <b:Year>2015</b:Year>
    <b:BIBTEX_Entry>inproceedings</b:BIBTEX_Entry>
    <b:SourceType>ConferenceProceedings</b:SourceType>
    <b:Title>Adam: A Method for Stochastic Optimization</b:Title>
    <b:Tag>Kingma2015</b:Tag>
    <b:BookTitle>Proceedings of the 3rd International Conference on Learning Representations (ICLR)</b:BookTitle>
    <b:URL>https://arxiv.org/abs/1412.6980/</b:URL>
    <b:Author>
      <b:Author>
        <b:NameList>
          <b:Person>
            <b:Last>Kingma</b:Last>
            <b:Middle>P.</b:Middle>
            <b:First>D.</b:First>
          </b:Person>
          <b:Person>
            <b:Last>Ba</b:Last>
            <b:Middle>L.</b:Middle>
            <b:First>J.</b:First>
          </b:Person>
        </b:NameList>
      </b:Author>
    </b:Author>
    <b:ConferenceName>Proceedings of the 3rd International Conference on Learning Representations (ICLR)</b:ConferenceName>
    <b:RefOrder>12</b:RefOrder>
  </b:Source>
  <b:Source>
    <b:Year>2020</b:Year>
    <b:Volume>146</b:Volume>
    <b:BIBTEX_Entry>article</b:BIBTEX_Entry>
    <b:SourceType>JournalArticle</b:SourceType>
    <b:Title>Load Balancing Techniques for Web Applications</b:Title>
    <b:Tag>Chandra2020</b:Tag>
    <b:URL>https://doi.org/10.1016/j.jnca.2019.102445/</b:URL>
    <b:DOI>10.1016/j.jnca.2019.102445</b:DOI>
    <b:Author>
      <b:Author>
        <b:NameList>
          <b:Person>
            <b:Last>Chandra</b:Last>
            <b:First>D.</b:First>
          </b:Person>
          <b:Person>
            <b:Last>Gupta</b:Last>
            <b:First>A.</b:First>
          </b:Person>
          <b:Person>
            <b:Last>Sharma</b:Last>
            <b:First>S.</b:First>
          </b:Person>
        </b:NameList>
      </b:Author>
    </b:Author>
    <b:Pages>102445</b:Pages>
    <b:JournalName>Journal of Network and Computer Applications</b:JournalName>
    <b:RefOrder>14</b:RefOrder>
  </b:Source>
  <b:Source>
    <b:Year>2020</b:Year>
    <b:BIBTEX_Entry>article</b:BIBTEX_Entry>
    <b:Comments>Preprint arXiv:2010.02559.</b:Comments>
    <b:SourceType>JournalArticle</b:SourceType>
    <b:Title>LEGAL-BERT: Pretrained Transformers for Legal Text Mining</b:Title>
    <b:Tag>Chalkidis2020</b:Tag>
    <b:URL>https://arxiv.org/abs/2010.02559/</b:URL>
    <b:Author>
      <b:Author>
        <b:NameList>
          <b:Person>
            <b:Last>Chalkidis</b:Last>
            <b:First>I.</b:First>
          </b:Person>
          <b:Person>
            <b:Last>Fergadiotis</b:Last>
            <b:First>M.</b:First>
          </b:Person>
          <b:Person>
            <b:Last>Malakasiotis</b:Last>
            <b:First>P.</b:First>
          </b:Person>
          <b:Person>
            <b:Last>Androutsopoulos</b:Last>
            <b:First>I.</b:First>
          </b:Person>
        </b:NameList>
      </b:Author>
    </b:Author>
    <b:RefOrder>16</b:RefOrder>
  </b:Source>
  <b:Source>
    <b:Tag>Vas17</b:Tag>
    <b:SourceType>JournalArticle</b:SourceType>
    <b:Guid>{F4E8BC23-6329-44EE-9789-2EFB459A6B08}</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L.</b:First>
          </b:Person>
          <b:Person>
            <b:Last>Polosukhin</b:Last>
            <b:First>I.</b:First>
          </b:Person>
        </b:NameList>
      </b:Author>
    </b:Author>
    <b:JournalName>Advances in neural information processing systems</b:JournalName>
    <b:RefOrder>24</b:RefOrder>
  </b:Source>
  <b:Source>
    <b:Year>2019</b:Year>
    <b:BIBTEX_Entry>inproceedings</b:BIBTEX_Entry>
    <b:SourceType>ConferenceProceedings</b:SourceType>
    <b:Title>Automatic Evaluation of Machine Translation Quality Using Longest Common Subsequence and Skip-Bigram Statistics</b:Title>
    <b:Tag>Lin2019</b:Tag>
    <b:BookTitle>Proceedings of the 42nd Annual Meeting on Association for Computational Linguistics</b:BookTitle>
    <b:URL>https://www.aclweb.org/anthology/P04-1077/</b:URL>
    <b:Author>
      <b:Author>
        <b:NameList>
          <b:Person>
            <b:Last>Liu</b:Last>
            <b:First>C.</b:First>
            <b:Middle>Y.</b:Middle>
          </b:Person>
          <b:Person>
            <b:Last>Och</b:Last>
            <b:First>F.</b:First>
            <b:Middle>J.</b:Middle>
          </b:Person>
        </b:NameList>
      </b:Author>
    </b:Author>
    <b:ConferenceName>Proceedings of the 42nd Annual Meeting on Association for Computational Linguistics</b:ConferenceName>
    <b:Guid>{4B2779DF-2F40-482B-B3C4-1D61DD611B4A}</b:Guid>
    <b:RefOrder>6</b:RefOrder>
  </b:Source>
  <b:Source>
    <b:Year>2021</b:Year>
    <b:BIBTEX_Entry>book</b:BIBTEX_Entry>
    <b:SourceType>Book</b:SourceType>
    <b:Title>Speech and Language Processing</b:Title>
    <b:Tag>Jurafsky2021</b:Tag>
    <b:Edition>Third</b:Edition>
    <b:URL>https://web.stanford.edu/ jurafsky/slp3/</b:URL>
    <b:Author>
      <b:Author>
        <b:NameList>
          <b:Person>
            <b:Last>Jurafsky</b:Last>
            <b:First>D.</b:First>
          </b:Person>
          <b:Person>
            <b:Last>Martin</b:Last>
            <b:Middle>H.</b:Middle>
            <b:First>J.</b:First>
          </b:Person>
        </b:NameList>
      </b:Author>
    </b:Author>
    <b:RefOrder>7</b:RefOrder>
  </b:Source>
  <b:Source>
    <b:Year>2016</b:Year>
    <b:BIBTEX_Entry>inproceedings</b:BIBTEX_Entry>
    <b:SourceType>ConferenceProceedings</b:SourceType>
    <b:Title>Abstractive Sentence Summarization with Attentive Recurrent Neural Networks</b:Title>
    <b:Tag>Chopra2016</b:Tag>
    <b:BookTitle>Proceedings of the 2016 Conference of the North American Chapter of the Association for Computational Linguistics: Human Language Technologies</b:BookTitle>
    <b:DOI>10.18653/v1/N16-1012</b:DOI>
    <b:Author>
      <b:Author>
        <b:NameList>
          <b:Person>
            <b:Last>Chopra</b:Last>
            <b:First>S.</b:First>
          </b:Person>
          <b:Person>
            <b:Last>Auli</b:Last>
            <b:First>M.</b:First>
          </b:Person>
          <b:Person>
            <b:Last>Rush</b:Last>
            <b:Middle>M.</b:Middle>
            <b:First>A.</b:First>
          </b:Person>
        </b:NameList>
      </b:Author>
    </b:Author>
    <b:Pages>93, 98</b:Pages>
    <b:ConferenceName>Proceedings of the 2016 Conference of the North American Chapter of the Association for Computational Linguistics: Human Language Technologies</b:ConferenceName>
    <b:RefOrder>9</b:RefOrder>
  </b:Source>
  <b:Source>
    <b:BIBTEX_Entry>book</b:BIBTEX_Entry>
    <b:SourceType>Book</b:SourceType>
    <b:Title>Introduction to Information Retrieval</b:Title>
    <b:Publisher>Cambridge University Press</b:Publisher>
    <b:Tag>Manning2008</b:Tag>
    <b:DOI>10.1017/CBO9780511809071</b:DOI>
    <b:Author>
      <b:Author>
        <b:NameList>
          <b:Person>
            <b:Last>Manning</b:Last>
            <b:Middle>D.</b:Middle>
            <b:First>C.</b:First>
          </b:Person>
          <b:Person>
            <b:Last>Raghavan</b:Last>
            <b:First>P.</b:First>
          </b:Person>
          <b:Person>
            <b:Last>Schutze</b:Last>
            <b:First>H.</b:First>
          </b:Person>
        </b:NameList>
      </b:Author>
    </b:Author>
    <b:Year>2008</b:Year>
    <b:RefOrder>3</b:RefOrder>
  </b:Source>
  <b:Source>
    <b:Year>2013</b:Year>
    <b:Volume>26</b:Volume>
    <b:BIBTEX_Entry>article</b:BIBTEX_Entry>
    <b:SourceType>JournalArticle</b:SourceType>
    <b:Title>Distributed Representations of Words and Phrases and Their Compositionality</b:Title>
    <b:Tag>Mikolov2013</b:Tag>
    <b:Author>
      <b:Author>
        <b:NameList>
          <b:Person>
            <b:Last>Mikolov</b:Last>
            <b:First>T.</b:First>
          </b:Person>
          <b:Person>
            <b:Last>Sutskever</b:Last>
            <b:First>I.</b:First>
          </b:Person>
          <b:Person>
            <b:Last>Chen</b:Last>
            <b:First>K.</b:First>
          </b:Person>
          <b:Person>
            <b:Last>Corrado</b:Last>
            <b:Middle>S.</b:Middle>
            <b:First>G.</b:First>
          </b:Person>
          <b:Person>
            <b:Last>Dean</b:Last>
            <b:First>J.</b:First>
          </b:Person>
        </b:NameList>
      </b:Author>
    </b:Author>
    <b:Pages>3111, 3119</b:Pages>
    <b:JournalName>Advances in Neural Information Processing Systems</b:JournalName>
    <b:RefOrder>5</b:RefOrder>
  </b:Source>
  <b:Source>
    <b:Year>2008</b:Year>
    <b:Volume>2</b:Volume>
    <b:BIBTEX_Entry>article</b:BIBTEX_Entry>
    <b:SourceType>JournalArticle</b:SourceType>
    <b:Title>Opinion Mining and Sentiment Analysis</b:Title>
    <b:Tag>Pang2008</b:Tag>
    <b:URL>https://doi.org/10.1561/1500000011</b:URL>
    <b:DOI>10.1561/1500000011</b:DOI>
    <b:Author>
      <b:Author>
        <b:NameList>
          <b:Person>
            <b:Last>Pang</b:Last>
            <b:First>B.</b:First>
          </b:Person>
          <b:Person>
            <b:Last>Lee</b:Last>
            <b:First>L.</b:First>
          </b:Person>
        </b:NameList>
      </b:Author>
    </b:Author>
    <b:Pages>1, 135</b:Pages>
    <b:JournalName>Foundations and Trends in Information Retrieval</b:JournalName>
    <b:Number>1, 2</b:Number>
    <b:RefOrder>8</b:RefOrder>
  </b:Source>
  <b:Source>
    <b:Year>2018</b:Year>
    <b:Volume>22</b:Volume>
    <b:BIBTEX_Entry>article</b:BIBTEX_Entry>
    <b:SourceType>JournalArticle</b:SourceType>
    <b:Title>Deep EHR: A Survey of Recent Advances in Deep Learning Techniques for Electronic Health Record (EHR) Analysis</b:Title>
    <b:Tag>Shickel2018</b:Tag>
    <b:DOI>10.1109/JBHI.2017.2767063</b:DOI>
    <b:Author>
      <b:Author>
        <b:NameList>
          <b:Person>
            <b:Last>Shickel</b:Last>
            <b:First>B.</b:First>
          </b:Person>
          <b:Person>
            <b:Last>Tighe</b:Last>
            <b:Middle>J.</b:Middle>
            <b:First>P.</b:First>
          </b:Person>
          <b:Person>
            <b:Last>Bihorac</b:Last>
            <b:First>A.</b:First>
          </b:Person>
          <b:Person>
            <b:Last>Rashidi</b:Last>
            <b:First>P.</b:First>
          </b:Person>
        </b:NameList>
      </b:Author>
    </b:Author>
    <b:Pages>1589, 1604</b:Pages>
    <b:JournalName>IEEE Journal of Biomedical and Health Informatics</b:JournalName>
    <b:Number>5</b:Number>
    <b:RefOrder>10</b:RefOrder>
  </b:Source>
  <b:Source>
    <b:Year>2020</b:Year>
    <b:BIBTEX_Entry>inproceedings</b:BIBTEX_Entry>
    <b:SourceType>ConferenceProceedings</b:SourceType>
    <b:Title>Transformers: State-of-the-Art Natural Language Processing</b:Title>
    <b:Publisher>Association for Computational Linguistics</b:Publisher>
    <b:Tag>Wolf2020</b:Tag>
    <b:BookTitle>Proceedings of the 2020 Conference on Empirical Methods in Natural Language Processing: System Demonstrations</b:BookTitle>
    <b:URL>https://doi.org/10.18653/v1/2020.emnlp-demos.6</b:URL>
    <b:DOI>10.18653/v1/2020.emnlp-demos.6</b:DOI>
    <b:Author>
      <b:Author>
        <b:NameList>
          <b:Person>
            <b:Last>Wolf</b:Last>
            <b:First>T.</b:First>
          </b:Person>
          <b:Person>
            <b:Last>Debut</b:Last>
            <b:First>L.</b:First>
          </b:Person>
          <b:Person>
            <b:Last>Sanh</b:Last>
            <b:First>V.</b:First>
          </b:Person>
          <b:Person>
            <b:Last>Chaumond</b:Last>
            <b:First>J.</b:First>
          </b:Person>
          <b:Person>
            <b:Last>Delangue</b:Last>
            <b:First>C.</b:First>
          </b:Person>
          <b:Person>
            <b:Last>Moi</b:Last>
            <b:First>A.</b:First>
          </b:Person>
          <b:Person>
            <b:Last>Cistac</b:Last>
            <b:First>P.</b:First>
          </b:Person>
          <b:Person>
            <b:Last>Rault</b:Last>
            <b:First>T.</b:First>
          </b:Person>
          <b:Person>
            <b:Last>Louf</b:Last>
            <b:First>R.</b:First>
          </b:Person>
          <b:Person>
            <b:Last>Funtowicz</b:Last>
            <b:First>M.</b:First>
          </b:Person>
          <b:Person>
            <b:Last>Brew</b:Last>
            <b:First>J.</b:First>
          </b:Person>
        </b:NameList>
      </b:Author>
    </b:Author>
    <b:Pages>38, 45</b:Pages>
    <b:ConferenceName>Proceedings of the 2020 Conference on Empirical Methods in Natural Language Processing: System Demonstrations</b:ConferenceName>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77370dff-cb58-4bf9-8d62-d0d511e580a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96523710C0E774894F2BE62FE2482C4" ma:contentTypeVersion="14" ma:contentTypeDescription="Create a new document." ma:contentTypeScope="" ma:versionID="df9e16e9fb71bd1d676751c0d09a50e8">
  <xsd:schema xmlns:xsd="http://www.w3.org/2001/XMLSchema" xmlns:xs="http://www.w3.org/2001/XMLSchema" xmlns:p="http://schemas.microsoft.com/office/2006/metadata/properties" xmlns:ns2="77370dff-cb58-4bf9-8d62-d0d511e580a6" xmlns:ns3="8428d14a-6ee5-4069-bed7-faac44f3981b" targetNamespace="http://schemas.microsoft.com/office/2006/metadata/properties" ma:root="true" ma:fieldsID="319b6c3e3a889756f5f69a67f70a6084" ns2:_="" ns3:_="">
    <xsd:import namespace="77370dff-cb58-4bf9-8d62-d0d511e580a6"/>
    <xsd:import namespace="8428d14a-6ee5-4069-bed7-faac44f3981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370dff-cb58-4bf9-8d62-d0d511e580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401557-CBCD-4F97-8C89-3D136E8362DF}">
  <ds:schemaRefs>
    <ds:schemaRef ds:uri="http://schemas.openxmlformats.org/officeDocument/2006/bibliography"/>
  </ds:schemaRefs>
</ds:datastoreItem>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77370dff-cb58-4bf9-8d62-d0d511e580a6"/>
  </ds:schemaRefs>
</ds:datastoreItem>
</file>

<file path=customXml/itemProps3.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4.xml><?xml version="1.0" encoding="utf-8"?>
<ds:datastoreItem xmlns:ds="http://schemas.openxmlformats.org/officeDocument/2006/customXml" ds:itemID="{2B87BEDC-0F4A-4562-B929-79DF9E0092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370dff-cb58-4bf9-8d62-d0d511e580a6"/>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124</TotalTime>
  <Pages>18</Pages>
  <Words>4439</Words>
  <Characters>25303</Characters>
  <Application>Microsoft Office Word</Application>
  <DocSecurity>2</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Tinwala</dc:creator>
  <cp:keywords/>
  <dc:description/>
  <cp:lastModifiedBy>Paulo Leocadio</cp:lastModifiedBy>
  <cp:revision>101</cp:revision>
  <dcterms:created xsi:type="dcterms:W3CDTF">2025-11-02T10:05:00Z</dcterms:created>
  <dcterms:modified xsi:type="dcterms:W3CDTF">2025-12-11T01:14:00Z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0x010100696523710C0E774894F2BE62FE2482C4</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1893300</vt:r8>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GrammarlyDocumentId">
    <vt:lpwstr>cd859992-aa2f-4537-ab60-0483f07274bb</vt:lpwstr>
  </property>
</Properties>
</file>